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530"/>
        <w:gridCol w:w="2970"/>
        <w:gridCol w:w="7285"/>
      </w:tblGrid>
      <w:tr w:rsidR="00962690" w:rsidRPr="00095DD3" w14:paraId="23ACFAA7" w14:textId="77777777" w:rsidTr="659AFF88">
        <w:tc>
          <w:tcPr>
            <w:tcW w:w="1165" w:type="dxa"/>
            <w:shd w:val="clear" w:color="auto" w:fill="D9D9D9" w:themeFill="background1" w:themeFillShade="D9"/>
          </w:tcPr>
          <w:p w14:paraId="07147566" w14:textId="77777777" w:rsidR="00962690" w:rsidRPr="00095DD3" w:rsidRDefault="00962690" w:rsidP="00431C1E">
            <w:pPr>
              <w:jc w:val="center"/>
              <w:rPr>
                <w:b/>
                <w:bCs/>
              </w:rPr>
            </w:pPr>
            <w:r w:rsidRPr="00095DD3">
              <w:rPr>
                <w:b/>
                <w:bCs/>
              </w:rPr>
              <w:t>Version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36E88D91" w14:textId="77777777" w:rsidR="00962690" w:rsidRPr="00095DD3" w:rsidRDefault="00962690" w:rsidP="00431C1E">
            <w:pPr>
              <w:jc w:val="center"/>
              <w:rPr>
                <w:b/>
                <w:bCs/>
              </w:rPr>
            </w:pPr>
            <w:r w:rsidRPr="00095DD3">
              <w:rPr>
                <w:b/>
                <w:bCs/>
              </w:rPr>
              <w:t>Date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128BC068" w14:textId="77777777" w:rsidR="00962690" w:rsidRPr="00095DD3" w:rsidRDefault="00962690" w:rsidP="00431C1E">
            <w:pPr>
              <w:jc w:val="center"/>
              <w:rPr>
                <w:b/>
                <w:bCs/>
              </w:rPr>
            </w:pPr>
            <w:r w:rsidRPr="00095DD3">
              <w:rPr>
                <w:b/>
                <w:bCs/>
              </w:rPr>
              <w:t>Author</w:t>
            </w:r>
          </w:p>
        </w:tc>
        <w:tc>
          <w:tcPr>
            <w:tcW w:w="7285" w:type="dxa"/>
            <w:shd w:val="clear" w:color="auto" w:fill="D9D9D9" w:themeFill="background1" w:themeFillShade="D9"/>
          </w:tcPr>
          <w:p w14:paraId="16610943" w14:textId="77777777" w:rsidR="00962690" w:rsidRPr="00095DD3" w:rsidRDefault="00962690" w:rsidP="00431C1E">
            <w:pPr>
              <w:jc w:val="center"/>
              <w:rPr>
                <w:b/>
                <w:bCs/>
              </w:rPr>
            </w:pPr>
            <w:r w:rsidRPr="00095DD3">
              <w:rPr>
                <w:b/>
                <w:bCs/>
              </w:rPr>
              <w:t>Summary</w:t>
            </w:r>
          </w:p>
        </w:tc>
      </w:tr>
      <w:tr w:rsidR="00962690" w14:paraId="1A1C8FB2" w14:textId="77777777" w:rsidTr="659AFF88">
        <w:tc>
          <w:tcPr>
            <w:tcW w:w="1165" w:type="dxa"/>
          </w:tcPr>
          <w:p w14:paraId="3E188BB2" w14:textId="77777777" w:rsidR="00962690" w:rsidRPr="00962690" w:rsidRDefault="00962690" w:rsidP="00431C1E">
            <w:r w:rsidRPr="00962690">
              <w:t>A01</w:t>
            </w:r>
          </w:p>
        </w:tc>
        <w:tc>
          <w:tcPr>
            <w:tcW w:w="1530" w:type="dxa"/>
          </w:tcPr>
          <w:p w14:paraId="4EB3F9E3" w14:textId="77777777" w:rsidR="00962690" w:rsidRPr="00962690" w:rsidRDefault="00962690" w:rsidP="00431C1E"/>
        </w:tc>
        <w:tc>
          <w:tcPr>
            <w:tcW w:w="2970" w:type="dxa"/>
          </w:tcPr>
          <w:p w14:paraId="69866B94" w14:textId="77777777" w:rsidR="00962690" w:rsidRPr="00962690" w:rsidRDefault="00962690" w:rsidP="00431C1E"/>
        </w:tc>
        <w:tc>
          <w:tcPr>
            <w:tcW w:w="7285" w:type="dxa"/>
          </w:tcPr>
          <w:p w14:paraId="64D9FF1B" w14:textId="77777777" w:rsidR="00962690" w:rsidRPr="00962690" w:rsidRDefault="00962690" w:rsidP="00431C1E"/>
        </w:tc>
      </w:tr>
      <w:tr w:rsidR="00962690" w14:paraId="1A80EFE4" w14:textId="77777777" w:rsidTr="659AFF88">
        <w:tc>
          <w:tcPr>
            <w:tcW w:w="1165" w:type="dxa"/>
          </w:tcPr>
          <w:p w14:paraId="54C14DD2" w14:textId="77777777" w:rsidR="00962690" w:rsidRPr="00962690" w:rsidRDefault="00962690" w:rsidP="00431C1E">
            <w:r w:rsidRPr="00962690">
              <w:t>A02</w:t>
            </w:r>
          </w:p>
        </w:tc>
        <w:tc>
          <w:tcPr>
            <w:tcW w:w="1530" w:type="dxa"/>
          </w:tcPr>
          <w:p w14:paraId="16D346EF" w14:textId="77777777" w:rsidR="00962690" w:rsidRPr="00962690" w:rsidRDefault="00962690" w:rsidP="00431C1E"/>
        </w:tc>
        <w:tc>
          <w:tcPr>
            <w:tcW w:w="2970" w:type="dxa"/>
          </w:tcPr>
          <w:p w14:paraId="425509E7" w14:textId="77777777" w:rsidR="00962690" w:rsidRPr="00962690" w:rsidRDefault="00962690" w:rsidP="00431C1E"/>
        </w:tc>
        <w:tc>
          <w:tcPr>
            <w:tcW w:w="7285" w:type="dxa"/>
          </w:tcPr>
          <w:p w14:paraId="5369BCE8" w14:textId="77777777" w:rsidR="00962690" w:rsidRPr="00962690" w:rsidRDefault="00962690" w:rsidP="00431C1E"/>
        </w:tc>
      </w:tr>
      <w:tr w:rsidR="00962690" w14:paraId="59779780" w14:textId="77777777" w:rsidTr="659AFF88">
        <w:tc>
          <w:tcPr>
            <w:tcW w:w="1165" w:type="dxa"/>
          </w:tcPr>
          <w:p w14:paraId="5F7FCEF9" w14:textId="77777777" w:rsidR="00962690" w:rsidRPr="00962690" w:rsidRDefault="00962690" w:rsidP="00431C1E">
            <w:r w:rsidRPr="00962690">
              <w:t>A03</w:t>
            </w:r>
          </w:p>
        </w:tc>
        <w:tc>
          <w:tcPr>
            <w:tcW w:w="1530" w:type="dxa"/>
          </w:tcPr>
          <w:p w14:paraId="45341BCB" w14:textId="77777777" w:rsidR="00962690" w:rsidRPr="00962690" w:rsidRDefault="00962690" w:rsidP="00431C1E"/>
        </w:tc>
        <w:tc>
          <w:tcPr>
            <w:tcW w:w="2970" w:type="dxa"/>
          </w:tcPr>
          <w:p w14:paraId="7B1B25D1" w14:textId="77777777" w:rsidR="00962690" w:rsidRPr="00962690" w:rsidRDefault="00962690" w:rsidP="00431C1E"/>
        </w:tc>
        <w:tc>
          <w:tcPr>
            <w:tcW w:w="7285" w:type="dxa"/>
          </w:tcPr>
          <w:p w14:paraId="5B86B26B" w14:textId="77777777" w:rsidR="00962690" w:rsidRPr="00962690" w:rsidRDefault="00962690" w:rsidP="00431C1E"/>
        </w:tc>
      </w:tr>
      <w:tr w:rsidR="00962690" w14:paraId="0F988407" w14:textId="77777777" w:rsidTr="659AFF88">
        <w:tc>
          <w:tcPr>
            <w:tcW w:w="1165" w:type="dxa"/>
          </w:tcPr>
          <w:p w14:paraId="5BFBE12A" w14:textId="77777777" w:rsidR="00962690" w:rsidRPr="00962690" w:rsidRDefault="00962690" w:rsidP="00431C1E">
            <w:r w:rsidRPr="00962690">
              <w:t>A04</w:t>
            </w:r>
          </w:p>
        </w:tc>
        <w:tc>
          <w:tcPr>
            <w:tcW w:w="1530" w:type="dxa"/>
          </w:tcPr>
          <w:p w14:paraId="68F9F607" w14:textId="77777777" w:rsidR="00962690" w:rsidRPr="00962690" w:rsidRDefault="00962690" w:rsidP="00431C1E"/>
        </w:tc>
        <w:tc>
          <w:tcPr>
            <w:tcW w:w="2970" w:type="dxa"/>
          </w:tcPr>
          <w:p w14:paraId="5860485A" w14:textId="77777777" w:rsidR="00962690" w:rsidRPr="00962690" w:rsidRDefault="00962690" w:rsidP="00431C1E"/>
        </w:tc>
        <w:tc>
          <w:tcPr>
            <w:tcW w:w="7285" w:type="dxa"/>
          </w:tcPr>
          <w:p w14:paraId="00C48E6C" w14:textId="77777777" w:rsidR="00962690" w:rsidRPr="00962690" w:rsidRDefault="00962690" w:rsidP="00431C1E"/>
        </w:tc>
      </w:tr>
      <w:tr w:rsidR="00962690" w14:paraId="3F4DB68D" w14:textId="77777777" w:rsidTr="659AFF88">
        <w:tc>
          <w:tcPr>
            <w:tcW w:w="1165" w:type="dxa"/>
          </w:tcPr>
          <w:p w14:paraId="690DBC43" w14:textId="77777777" w:rsidR="00962690" w:rsidRPr="00962690" w:rsidRDefault="00962690" w:rsidP="00431C1E">
            <w:r w:rsidRPr="00962690">
              <w:t>A05</w:t>
            </w:r>
          </w:p>
        </w:tc>
        <w:tc>
          <w:tcPr>
            <w:tcW w:w="1530" w:type="dxa"/>
          </w:tcPr>
          <w:p w14:paraId="4EFC32C3" w14:textId="5684AB2C" w:rsidR="00962690" w:rsidRPr="00962690" w:rsidRDefault="00962690" w:rsidP="00431C1E">
            <w:r>
              <w:t>04/02/2025</w:t>
            </w:r>
          </w:p>
        </w:tc>
        <w:tc>
          <w:tcPr>
            <w:tcW w:w="2970" w:type="dxa"/>
          </w:tcPr>
          <w:p w14:paraId="3C3451E2" w14:textId="27D9E526" w:rsidR="00962690" w:rsidRPr="00962690" w:rsidRDefault="00962690" w:rsidP="00431C1E">
            <w:r>
              <w:t>Chris A Talley</w:t>
            </w:r>
          </w:p>
        </w:tc>
        <w:tc>
          <w:tcPr>
            <w:tcW w:w="7285" w:type="dxa"/>
          </w:tcPr>
          <w:p w14:paraId="3E362C49" w14:textId="004CC668" w:rsidR="00962690" w:rsidRPr="00962690" w:rsidRDefault="00962690" w:rsidP="00431C1E">
            <w:r>
              <w:t>Implement Gibson Feedback</w:t>
            </w:r>
          </w:p>
        </w:tc>
      </w:tr>
      <w:tr w:rsidR="00962690" w14:paraId="184702EC" w14:textId="77777777" w:rsidTr="659AFF88">
        <w:tc>
          <w:tcPr>
            <w:tcW w:w="1165" w:type="dxa"/>
          </w:tcPr>
          <w:p w14:paraId="23610462" w14:textId="77777777" w:rsidR="00962690" w:rsidRPr="00962690" w:rsidRDefault="00962690" w:rsidP="00431C1E">
            <w:r w:rsidRPr="00962690">
              <w:t>A06</w:t>
            </w:r>
          </w:p>
        </w:tc>
        <w:tc>
          <w:tcPr>
            <w:tcW w:w="1530" w:type="dxa"/>
          </w:tcPr>
          <w:p w14:paraId="5BF1F02D" w14:textId="115D4C7B" w:rsidR="00962690" w:rsidRPr="00962690" w:rsidRDefault="31138F5C" w:rsidP="00431C1E">
            <w:r w:rsidRPr="659AFF88">
              <w:t>05/22/2025</w:t>
            </w:r>
          </w:p>
        </w:tc>
        <w:tc>
          <w:tcPr>
            <w:tcW w:w="2970" w:type="dxa"/>
          </w:tcPr>
          <w:p w14:paraId="6B97E09C" w14:textId="2BE015AA" w:rsidR="00962690" w:rsidRPr="00962690" w:rsidRDefault="31138F5C" w:rsidP="00431C1E">
            <w:r w:rsidRPr="659AFF88">
              <w:t>Noor Coenen</w:t>
            </w:r>
          </w:p>
        </w:tc>
        <w:tc>
          <w:tcPr>
            <w:tcW w:w="7285" w:type="dxa"/>
          </w:tcPr>
          <w:p w14:paraId="3C90C0F3" w14:textId="34B6FBD7" w:rsidR="00962690" w:rsidRPr="00962690" w:rsidRDefault="31138F5C" w:rsidP="00431C1E">
            <w:r w:rsidRPr="659AFF88">
              <w:t>Adjust SWP Template update</w:t>
            </w:r>
          </w:p>
        </w:tc>
      </w:tr>
      <w:tr w:rsidR="00962690" w14:paraId="5067082A" w14:textId="77777777" w:rsidTr="659AFF88">
        <w:tc>
          <w:tcPr>
            <w:tcW w:w="1165" w:type="dxa"/>
          </w:tcPr>
          <w:p w14:paraId="7747C6A3" w14:textId="77777777" w:rsidR="00962690" w:rsidRPr="00962690" w:rsidRDefault="00962690" w:rsidP="00431C1E">
            <w:r w:rsidRPr="00962690">
              <w:t>A07</w:t>
            </w:r>
          </w:p>
        </w:tc>
        <w:tc>
          <w:tcPr>
            <w:tcW w:w="1530" w:type="dxa"/>
          </w:tcPr>
          <w:p w14:paraId="179C502E" w14:textId="4F1146C9" w:rsidR="00962690" w:rsidRPr="00962690" w:rsidRDefault="00FD02B6" w:rsidP="00431C1E">
            <w:r>
              <w:t>5/29/2025</w:t>
            </w:r>
          </w:p>
        </w:tc>
        <w:tc>
          <w:tcPr>
            <w:tcW w:w="2970" w:type="dxa"/>
          </w:tcPr>
          <w:p w14:paraId="62BCBD04" w14:textId="1112ECCE" w:rsidR="00962690" w:rsidRPr="00962690" w:rsidRDefault="00FD02B6" w:rsidP="00431C1E">
            <w:r>
              <w:t>Jodi Cray</w:t>
            </w:r>
          </w:p>
        </w:tc>
        <w:tc>
          <w:tcPr>
            <w:tcW w:w="7285" w:type="dxa"/>
          </w:tcPr>
          <w:p w14:paraId="7DAC2727" w14:textId="48F70317" w:rsidR="00962690" w:rsidRPr="00962690" w:rsidRDefault="00FD02B6" w:rsidP="00431C1E">
            <w:r>
              <w:t>Gibson final validation complete</w:t>
            </w:r>
          </w:p>
        </w:tc>
      </w:tr>
      <w:tr w:rsidR="00962690" w14:paraId="7CFA4934" w14:textId="77777777" w:rsidTr="659AFF88">
        <w:tc>
          <w:tcPr>
            <w:tcW w:w="1165" w:type="dxa"/>
          </w:tcPr>
          <w:p w14:paraId="1BB11CFC" w14:textId="77777777" w:rsidR="00962690" w:rsidRPr="00962690" w:rsidRDefault="00962690" w:rsidP="00431C1E">
            <w:r w:rsidRPr="00962690">
              <w:t>A08</w:t>
            </w:r>
          </w:p>
        </w:tc>
        <w:tc>
          <w:tcPr>
            <w:tcW w:w="1530" w:type="dxa"/>
          </w:tcPr>
          <w:p w14:paraId="74B1AE55" w14:textId="0977B95D" w:rsidR="00962690" w:rsidRPr="00962690" w:rsidRDefault="00962690" w:rsidP="00431C1E"/>
        </w:tc>
        <w:tc>
          <w:tcPr>
            <w:tcW w:w="2970" w:type="dxa"/>
          </w:tcPr>
          <w:p w14:paraId="5F79FB52" w14:textId="12C422CC" w:rsidR="00962690" w:rsidRPr="00962690" w:rsidRDefault="00962690" w:rsidP="00431C1E"/>
        </w:tc>
        <w:tc>
          <w:tcPr>
            <w:tcW w:w="7285" w:type="dxa"/>
          </w:tcPr>
          <w:p w14:paraId="65AB7026" w14:textId="400ECC65" w:rsidR="00962690" w:rsidRPr="00962690" w:rsidRDefault="00962690" w:rsidP="00431C1E"/>
        </w:tc>
      </w:tr>
      <w:tr w:rsidR="00962690" w14:paraId="7791F719" w14:textId="77777777" w:rsidTr="659AFF88">
        <w:tc>
          <w:tcPr>
            <w:tcW w:w="1165" w:type="dxa"/>
          </w:tcPr>
          <w:p w14:paraId="28D74335" w14:textId="77777777" w:rsidR="00962690" w:rsidRPr="00962690" w:rsidRDefault="00962690" w:rsidP="00431C1E"/>
        </w:tc>
        <w:tc>
          <w:tcPr>
            <w:tcW w:w="1530" w:type="dxa"/>
          </w:tcPr>
          <w:p w14:paraId="653A10B5" w14:textId="77777777" w:rsidR="00962690" w:rsidRPr="00962690" w:rsidRDefault="00962690" w:rsidP="00431C1E"/>
        </w:tc>
        <w:tc>
          <w:tcPr>
            <w:tcW w:w="2970" w:type="dxa"/>
          </w:tcPr>
          <w:p w14:paraId="7F9FE264" w14:textId="77777777" w:rsidR="00962690" w:rsidRPr="00962690" w:rsidRDefault="00962690" w:rsidP="00431C1E"/>
        </w:tc>
        <w:tc>
          <w:tcPr>
            <w:tcW w:w="7285" w:type="dxa"/>
          </w:tcPr>
          <w:p w14:paraId="33BD1316" w14:textId="77777777" w:rsidR="00962690" w:rsidRPr="00962690" w:rsidRDefault="00962690" w:rsidP="00431C1E"/>
        </w:tc>
      </w:tr>
      <w:tr w:rsidR="00962690" w14:paraId="1AEC7755" w14:textId="77777777" w:rsidTr="659AFF88">
        <w:tc>
          <w:tcPr>
            <w:tcW w:w="1165" w:type="dxa"/>
          </w:tcPr>
          <w:p w14:paraId="35C17E8E" w14:textId="77777777" w:rsidR="00962690" w:rsidRPr="00962690" w:rsidRDefault="00962690" w:rsidP="00431C1E">
            <w:r w:rsidRPr="00962690">
              <w:t>Z01</w:t>
            </w:r>
          </w:p>
        </w:tc>
        <w:tc>
          <w:tcPr>
            <w:tcW w:w="1530" w:type="dxa"/>
          </w:tcPr>
          <w:p w14:paraId="5B20ECD2" w14:textId="77777777" w:rsidR="00962690" w:rsidRPr="00962690" w:rsidRDefault="00962690" w:rsidP="00431C1E"/>
        </w:tc>
        <w:tc>
          <w:tcPr>
            <w:tcW w:w="2970" w:type="dxa"/>
          </w:tcPr>
          <w:p w14:paraId="192A08F6" w14:textId="77777777" w:rsidR="00962690" w:rsidRPr="00962690" w:rsidRDefault="00962690" w:rsidP="00431C1E"/>
        </w:tc>
        <w:tc>
          <w:tcPr>
            <w:tcW w:w="7285" w:type="dxa"/>
          </w:tcPr>
          <w:p w14:paraId="7CA68295" w14:textId="77777777" w:rsidR="00962690" w:rsidRPr="00962690" w:rsidRDefault="00962690" w:rsidP="00431C1E"/>
        </w:tc>
      </w:tr>
    </w:tbl>
    <w:p w14:paraId="0FE4DF52" w14:textId="77777777" w:rsidR="00962690" w:rsidRDefault="00962690"/>
    <w:p w14:paraId="3A47649C" w14:textId="77777777" w:rsidR="00962690" w:rsidRDefault="00962690"/>
    <w:p w14:paraId="07BC16C4" w14:textId="77777777" w:rsidR="00962690" w:rsidRDefault="00962690"/>
    <w:p w14:paraId="11D88B72" w14:textId="77777777" w:rsidR="00962690" w:rsidRDefault="00962690"/>
    <w:p w14:paraId="782C5DCC" w14:textId="77777777" w:rsidR="00962690" w:rsidRDefault="00962690"/>
    <w:p w14:paraId="6FB24242" w14:textId="77777777" w:rsidR="00962690" w:rsidRDefault="00962690"/>
    <w:p w14:paraId="62798D37" w14:textId="77777777" w:rsidR="00962690" w:rsidRDefault="00962690"/>
    <w:p w14:paraId="55FBEC1F" w14:textId="77777777" w:rsidR="00962690" w:rsidRDefault="00962690"/>
    <w:p w14:paraId="20284545" w14:textId="77777777" w:rsidR="00962690" w:rsidRDefault="00962690"/>
    <w:p w14:paraId="68EF9E78" w14:textId="77777777" w:rsidR="00962690" w:rsidRDefault="00962690"/>
    <w:bookmarkStart w:id="0" w:name="_Hlk188961447" w:displacedByCustomXml="next"/>
    <w:bookmarkEnd w:id="0" w:displacedByCustomXml="next"/>
    <w:sdt>
      <w:sdtPr>
        <w:rPr>
          <w:rFonts w:eastAsiaTheme="minorEastAsia" w:cs="Tahoma"/>
          <w:color w:val="auto"/>
          <w:sz w:val="24"/>
          <w:szCs w:val="24"/>
        </w:rPr>
        <w:id w:val="-5129191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D06422" w14:textId="77777777" w:rsidR="00962690" w:rsidRPr="006A1BCD" w:rsidRDefault="00962690" w:rsidP="00962690">
          <w:pPr>
            <w:pStyle w:val="TOCHeading"/>
            <w:ind w:left="0"/>
            <w:rPr>
              <w:rFonts w:eastAsiaTheme="minorEastAsia" w:cs="Tahoma"/>
              <w:color w:val="auto"/>
              <w:sz w:val="24"/>
              <w:szCs w:val="24"/>
            </w:rPr>
          </w:pPr>
          <w:r w:rsidRPr="006A1BCD">
            <w:rPr>
              <w:color w:val="auto"/>
            </w:rPr>
            <w:t>Table of Contents</w:t>
          </w:r>
        </w:p>
        <w:p w14:paraId="659E3BA0" w14:textId="77777777" w:rsidR="00962690" w:rsidRPr="006A1BCD" w:rsidRDefault="00962690" w:rsidP="00962690">
          <w:pPr>
            <w:pStyle w:val="TOC1"/>
            <w:tabs>
              <w:tab w:val="right" w:leader="dot" w:pos="12950"/>
            </w:tabs>
            <w:rPr>
              <w:rFonts w:eastAsiaTheme="minorEastAsia"/>
            </w:rPr>
          </w:pPr>
          <w:r w:rsidRPr="006A1BCD">
            <w:fldChar w:fldCharType="begin"/>
          </w:r>
          <w:r w:rsidRPr="006A1BCD">
            <w:instrText xml:space="preserve"> TOC \o "1-3" \h \z \u </w:instrText>
          </w:r>
          <w:r w:rsidRPr="006A1BCD">
            <w:fldChar w:fldCharType="separate"/>
          </w:r>
          <w:hyperlink w:anchor="_Toc195093611" w:history="1">
            <w:r w:rsidRPr="006A1BCD">
              <w:rPr>
                <w:rStyle w:val="Hyperlink"/>
                <w:b/>
              </w:rPr>
              <w:t>Icon Glossary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_Toc195093611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2</w:t>
            </w:r>
            <w:r w:rsidRPr="006A1BCD">
              <w:rPr>
                <w:webHidden/>
              </w:rPr>
              <w:fldChar w:fldCharType="end"/>
            </w:r>
          </w:hyperlink>
        </w:p>
        <w:p w14:paraId="026249B6" w14:textId="77777777" w:rsidR="00962690" w:rsidRPr="006A1BCD" w:rsidRDefault="00962690" w:rsidP="00962690">
          <w:pPr>
            <w:pStyle w:val="TOC1"/>
            <w:tabs>
              <w:tab w:val="right" w:leader="dot" w:pos="12950"/>
            </w:tabs>
            <w:rPr>
              <w:rFonts w:eastAsiaTheme="minorEastAsia"/>
            </w:rPr>
          </w:pPr>
          <w:hyperlink w:anchor="_Toc195093612" w:history="1">
            <w:r w:rsidRPr="006A1BCD">
              <w:rPr>
                <w:rStyle w:val="Hyperlink"/>
                <w:b/>
              </w:rPr>
              <w:t>Overview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_Toc195093612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3</w:t>
            </w:r>
            <w:r w:rsidRPr="006A1BCD">
              <w:rPr>
                <w:webHidden/>
              </w:rPr>
              <w:fldChar w:fldCharType="end"/>
            </w:r>
          </w:hyperlink>
        </w:p>
        <w:p w14:paraId="0FB283C4" w14:textId="77777777" w:rsidR="00962690" w:rsidRPr="006A1BCD" w:rsidRDefault="00962690" w:rsidP="00962690">
          <w:pPr>
            <w:pStyle w:val="TOC1"/>
            <w:tabs>
              <w:tab w:val="right" w:leader="dot" w:pos="12950"/>
            </w:tabs>
            <w:rPr>
              <w:rFonts w:eastAsiaTheme="minorEastAsia"/>
            </w:rPr>
          </w:pPr>
          <w:hyperlink w:anchor="_Toc195093613" w:history="1">
            <w:r w:rsidRPr="006A1BCD">
              <w:rPr>
                <w:rStyle w:val="Hyperlink"/>
                <w:b/>
              </w:rPr>
              <w:t>Set-up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_Toc195093613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4</w:t>
            </w:r>
            <w:r w:rsidRPr="006A1BCD">
              <w:rPr>
                <w:webHidden/>
              </w:rPr>
              <w:fldChar w:fldCharType="end"/>
            </w:r>
          </w:hyperlink>
        </w:p>
        <w:p w14:paraId="4E75B5F8" w14:textId="77777777" w:rsidR="00962690" w:rsidRPr="006A1BCD" w:rsidRDefault="00962690" w:rsidP="00962690">
          <w:pPr>
            <w:pStyle w:val="TOC1"/>
            <w:tabs>
              <w:tab w:val="right" w:leader="dot" w:pos="12950"/>
            </w:tabs>
            <w:rPr>
              <w:rFonts w:eastAsiaTheme="minorEastAsia"/>
            </w:rPr>
          </w:pPr>
          <w:hyperlink w:anchor="_Toc195093614" w:history="1">
            <w:r w:rsidRPr="006A1BCD">
              <w:rPr>
                <w:rStyle w:val="Hyperlink"/>
                <w:b/>
              </w:rPr>
              <w:t>Process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_Toc195093614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12</w:t>
            </w:r>
            <w:r w:rsidRPr="006A1BCD">
              <w:rPr>
                <w:webHidden/>
              </w:rPr>
              <w:fldChar w:fldCharType="end"/>
            </w:r>
          </w:hyperlink>
        </w:p>
        <w:p w14:paraId="14D2CBAE" w14:textId="77777777" w:rsidR="00962690" w:rsidRPr="006A1BCD" w:rsidRDefault="00962690" w:rsidP="00962690">
          <w:pPr>
            <w:pStyle w:val="TOC1"/>
            <w:tabs>
              <w:tab w:val="right" w:leader="dot" w:pos="12950"/>
            </w:tabs>
            <w:rPr>
              <w:rFonts w:eastAsiaTheme="minorEastAsia"/>
            </w:rPr>
          </w:pPr>
          <w:hyperlink w:anchor="_Toc195093615" w:history="1">
            <w:r w:rsidRPr="006A1BCD">
              <w:rPr>
                <w:rStyle w:val="Hyperlink"/>
                <w:b/>
              </w:rPr>
              <w:t>Appendix A - Gibson Glossary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_Toc195093615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18</w:t>
            </w:r>
            <w:r w:rsidRPr="006A1BCD">
              <w:rPr>
                <w:webHidden/>
              </w:rPr>
              <w:fldChar w:fldCharType="end"/>
            </w:r>
          </w:hyperlink>
        </w:p>
        <w:p w14:paraId="75DC8ADB" w14:textId="77777777" w:rsidR="00962690" w:rsidRPr="006A1BCD" w:rsidRDefault="00962690" w:rsidP="00962690">
          <w:pPr>
            <w:pStyle w:val="TOC2"/>
            <w:tabs>
              <w:tab w:val="right" w:leader="dot" w:pos="12950"/>
            </w:tabs>
            <w:rPr>
              <w:rFonts w:eastAsiaTheme="minorEastAsia"/>
            </w:rPr>
          </w:pPr>
          <w:hyperlink w:anchor="_Toc195093616" w:history="1">
            <w:r w:rsidRPr="006A1BCD">
              <w:rPr>
                <w:rStyle w:val="Hyperlink"/>
              </w:rPr>
              <w:t>Terms and Acronyms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_Toc195093616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18</w:t>
            </w:r>
            <w:r w:rsidRPr="006A1BCD">
              <w:rPr>
                <w:webHidden/>
              </w:rPr>
              <w:fldChar w:fldCharType="end"/>
            </w:r>
          </w:hyperlink>
        </w:p>
        <w:p w14:paraId="28C7D9B0" w14:textId="77777777" w:rsidR="00962690" w:rsidRPr="006A1BCD" w:rsidRDefault="00962690" w:rsidP="00962690">
          <w:pPr>
            <w:pStyle w:val="TOC3"/>
            <w:tabs>
              <w:tab w:val="right" w:leader="dot" w:pos="12950"/>
            </w:tabs>
            <w:rPr>
              <w:rFonts w:eastAsiaTheme="minorEastAsia"/>
            </w:rPr>
          </w:pPr>
          <w:hyperlink w:anchor="_Toc195093617" w:history="1">
            <w:r w:rsidRPr="006A1BCD">
              <w:rPr>
                <w:rStyle w:val="Hyperlink"/>
              </w:rPr>
              <w:t>Production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_Toc195093617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18</w:t>
            </w:r>
            <w:r w:rsidRPr="006A1BCD">
              <w:rPr>
                <w:webHidden/>
              </w:rPr>
              <w:fldChar w:fldCharType="end"/>
            </w:r>
          </w:hyperlink>
        </w:p>
        <w:p w14:paraId="15F6FE98" w14:textId="77777777" w:rsidR="00962690" w:rsidRPr="006A1BCD" w:rsidRDefault="00962690" w:rsidP="00962690">
          <w:pPr>
            <w:pStyle w:val="TOC3"/>
            <w:tabs>
              <w:tab w:val="right" w:leader="dot" w:pos="12950"/>
            </w:tabs>
            <w:rPr>
              <w:rFonts w:eastAsiaTheme="minorEastAsia"/>
            </w:rPr>
          </w:pPr>
          <w:hyperlink w:anchor="_Toc195093618" w:history="1">
            <w:r w:rsidRPr="006A1BCD">
              <w:rPr>
                <w:rStyle w:val="Hyperlink"/>
              </w:rPr>
              <w:t>Guitars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_Toc195093618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19</w:t>
            </w:r>
            <w:r w:rsidRPr="006A1BCD">
              <w:rPr>
                <w:webHidden/>
              </w:rPr>
              <w:fldChar w:fldCharType="end"/>
            </w:r>
          </w:hyperlink>
        </w:p>
        <w:p w14:paraId="3F91D5E6" w14:textId="77777777" w:rsidR="00962690" w:rsidRPr="006A1BCD" w:rsidRDefault="00962690" w:rsidP="00962690">
          <w:pPr>
            <w:pStyle w:val="TOC3"/>
            <w:tabs>
              <w:tab w:val="right" w:leader="dot" w:pos="12950"/>
            </w:tabs>
            <w:rPr>
              <w:rFonts w:eastAsiaTheme="minorEastAsia"/>
            </w:rPr>
          </w:pPr>
          <w:hyperlink w:anchor="_Toc195093619" w:history="1">
            <w:r w:rsidRPr="006A1BCD">
              <w:rPr>
                <w:rStyle w:val="Hyperlink"/>
              </w:rPr>
              <w:t>Departments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_Toc195093619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19</w:t>
            </w:r>
            <w:r w:rsidRPr="006A1BCD">
              <w:rPr>
                <w:webHidden/>
              </w:rPr>
              <w:fldChar w:fldCharType="end"/>
            </w:r>
          </w:hyperlink>
        </w:p>
        <w:p w14:paraId="58C7B9BC" w14:textId="77777777" w:rsidR="00962690" w:rsidRPr="006A1BCD" w:rsidRDefault="00962690" w:rsidP="00962690">
          <w:pPr>
            <w:pStyle w:val="TOC2"/>
            <w:tabs>
              <w:tab w:val="right" w:leader="dot" w:pos="12950"/>
            </w:tabs>
            <w:rPr>
              <w:rFonts w:eastAsiaTheme="minorEastAsia"/>
            </w:rPr>
          </w:pPr>
          <w:hyperlink w:anchor="_Toc195093620" w:history="1">
            <w:r w:rsidRPr="006A1BCD">
              <w:rPr>
                <w:rStyle w:val="Hyperlink"/>
              </w:rPr>
              <w:t>Guitar Orientation and Terminology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_Toc195093620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20</w:t>
            </w:r>
            <w:r w:rsidRPr="006A1BCD">
              <w:rPr>
                <w:webHidden/>
              </w:rPr>
              <w:fldChar w:fldCharType="end"/>
            </w:r>
          </w:hyperlink>
        </w:p>
        <w:p w14:paraId="012D51B2" w14:textId="77777777" w:rsidR="00962690" w:rsidRPr="006A1BCD" w:rsidRDefault="00962690" w:rsidP="00962690">
          <w:pPr>
            <w:pStyle w:val="TOC1"/>
            <w:tabs>
              <w:tab w:val="right" w:leader="dot" w:pos="12950"/>
            </w:tabs>
            <w:rPr>
              <w:rFonts w:eastAsiaTheme="minorEastAsia"/>
            </w:rPr>
          </w:pPr>
          <w:hyperlink w:anchor="_Toc195093621" w:history="1">
            <w:r w:rsidRPr="006A1BCD">
              <w:rPr>
                <w:rStyle w:val="Hyperlink"/>
                <w:b/>
              </w:rPr>
              <w:t>Appendix B - 5S Workstation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_Toc195093621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23</w:t>
            </w:r>
            <w:r w:rsidRPr="006A1BCD">
              <w:rPr>
                <w:webHidden/>
              </w:rPr>
              <w:fldChar w:fldCharType="end"/>
            </w:r>
          </w:hyperlink>
        </w:p>
        <w:p w14:paraId="42A3B876" w14:textId="77777777" w:rsidR="00962690" w:rsidRPr="006A1BCD" w:rsidRDefault="00962690" w:rsidP="00962690">
          <w:pPr>
            <w:pStyle w:val="TOC2"/>
            <w:tabs>
              <w:tab w:val="right" w:leader="dot" w:pos="12950"/>
            </w:tabs>
            <w:rPr>
              <w:rFonts w:eastAsiaTheme="minorEastAsia"/>
            </w:rPr>
          </w:pPr>
          <w:hyperlink w:anchor="_Toc195093622" w:history="1">
            <w:r w:rsidRPr="006A1BCD">
              <w:rPr>
                <w:rStyle w:val="Hyperlink"/>
              </w:rPr>
              <w:t>Tools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_Toc195093622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24</w:t>
            </w:r>
            <w:r w:rsidRPr="006A1BCD">
              <w:rPr>
                <w:webHidden/>
              </w:rPr>
              <w:fldChar w:fldCharType="end"/>
            </w:r>
          </w:hyperlink>
        </w:p>
        <w:p w14:paraId="1DE85373" w14:textId="77777777" w:rsidR="00962690" w:rsidRPr="006A1BCD" w:rsidRDefault="00962690" w:rsidP="00962690">
          <w:pPr>
            <w:pStyle w:val="TOC2"/>
            <w:tabs>
              <w:tab w:val="right" w:leader="dot" w:pos="12950"/>
            </w:tabs>
            <w:rPr>
              <w:rFonts w:eastAsiaTheme="minorEastAsia"/>
            </w:rPr>
          </w:pPr>
          <w:hyperlink w:anchor="_Toc195093623" w:history="1">
            <w:r w:rsidRPr="006A1BCD">
              <w:rPr>
                <w:rStyle w:val="Hyperlink"/>
              </w:rPr>
              <w:t>Materials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_Toc195093623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25</w:t>
            </w:r>
            <w:r w:rsidRPr="006A1BCD">
              <w:rPr>
                <w:webHidden/>
              </w:rPr>
              <w:fldChar w:fldCharType="end"/>
            </w:r>
          </w:hyperlink>
        </w:p>
        <w:p w14:paraId="74D613C7" w14:textId="77777777" w:rsidR="00962690" w:rsidRPr="006A1BCD" w:rsidRDefault="00962690" w:rsidP="00962690">
          <w:pPr>
            <w:pStyle w:val="TOC1"/>
            <w:tabs>
              <w:tab w:val="right" w:leader="dot" w:pos="12950"/>
            </w:tabs>
            <w:rPr>
              <w:rFonts w:eastAsiaTheme="minorEastAsia"/>
            </w:rPr>
          </w:pPr>
          <w:hyperlink w:anchor="_Toc195093624" w:history="1">
            <w:r w:rsidRPr="006A1BCD">
              <w:rPr>
                <w:rStyle w:val="Hyperlink"/>
                <w:b/>
              </w:rPr>
              <w:t>Revision History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_Toc195093624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26</w:t>
            </w:r>
            <w:r w:rsidRPr="006A1BCD">
              <w:rPr>
                <w:webHidden/>
              </w:rPr>
              <w:fldChar w:fldCharType="end"/>
            </w:r>
          </w:hyperlink>
        </w:p>
        <w:p w14:paraId="53C1B18D" w14:textId="77777777" w:rsidR="00962690" w:rsidRPr="006A1BCD" w:rsidRDefault="00962690" w:rsidP="00962690">
          <w:pPr>
            <w:pStyle w:val="TOC1"/>
            <w:tabs>
              <w:tab w:val="right" w:leader="dot" w:pos="12950"/>
            </w:tabs>
            <w:rPr>
              <w:rFonts w:eastAsiaTheme="minorEastAsia"/>
            </w:rPr>
          </w:pPr>
          <w:hyperlink w:anchor="_Toc195093625" w:history="1">
            <w:r w:rsidRPr="006A1BCD">
              <w:rPr>
                <w:rStyle w:val="Hyperlink"/>
                <w:b/>
              </w:rPr>
              <w:t>Proposed Change Approvals</w:t>
            </w:r>
            <w:r w:rsidRPr="006A1BCD">
              <w:rPr>
                <w:webHidden/>
              </w:rPr>
              <w:tab/>
            </w:r>
            <w:r w:rsidRPr="006A1BCD">
              <w:rPr>
                <w:webHidden/>
              </w:rPr>
              <w:fldChar w:fldCharType="begin"/>
            </w:r>
            <w:r w:rsidRPr="006A1BCD">
              <w:rPr>
                <w:webHidden/>
              </w:rPr>
              <w:instrText xml:space="preserve"> PAGEREF _Toc195093625 \h </w:instrText>
            </w:r>
            <w:r w:rsidRPr="006A1BCD">
              <w:rPr>
                <w:webHidden/>
              </w:rPr>
            </w:r>
            <w:r w:rsidRPr="006A1BCD">
              <w:rPr>
                <w:webHidden/>
              </w:rPr>
              <w:fldChar w:fldCharType="separate"/>
            </w:r>
            <w:r w:rsidRPr="006A1BCD">
              <w:rPr>
                <w:webHidden/>
              </w:rPr>
              <w:t>27</w:t>
            </w:r>
            <w:r w:rsidRPr="006A1BCD">
              <w:rPr>
                <w:webHidden/>
              </w:rPr>
              <w:fldChar w:fldCharType="end"/>
            </w:r>
          </w:hyperlink>
        </w:p>
        <w:p w14:paraId="48C55C98" w14:textId="77777777" w:rsidR="00962690" w:rsidRDefault="00962690" w:rsidP="00962690">
          <w:pPr>
            <w:rPr>
              <w:rFonts w:eastAsiaTheme="minorEastAsia"/>
              <w:b/>
              <w:bCs/>
              <w:noProof/>
            </w:rPr>
          </w:pPr>
          <w:r w:rsidRPr="006A1BCD">
            <w:rPr>
              <w:b/>
              <w:bCs/>
              <w:noProof/>
            </w:rPr>
            <w:fldChar w:fldCharType="end"/>
          </w:r>
        </w:p>
      </w:sdtContent>
    </w:sdt>
    <w:p w14:paraId="3A32FAE8" w14:textId="77777777" w:rsidR="00962690" w:rsidRPr="006A1BCD" w:rsidRDefault="00962690"/>
    <w:p w14:paraId="1BD34AF6" w14:textId="77777777" w:rsidR="0049287B" w:rsidRPr="006A1BCD" w:rsidRDefault="0049287B"/>
    <w:p w14:paraId="5691DE6F" w14:textId="350F32CC" w:rsidR="00582451" w:rsidRPr="006A1BCD" w:rsidRDefault="00582451">
      <w:r w:rsidRPr="006A1BCD">
        <w:br w:type="page"/>
      </w:r>
    </w:p>
    <w:tbl>
      <w:tblPr>
        <w:tblStyle w:val="TableGrid"/>
        <w:tblW w:w="12975" w:type="dxa"/>
        <w:tblLayout w:type="fixed"/>
        <w:tblLook w:val="04A0" w:firstRow="1" w:lastRow="0" w:firstColumn="1" w:lastColumn="0" w:noHBand="0" w:noVBand="1"/>
      </w:tblPr>
      <w:tblGrid>
        <w:gridCol w:w="2160"/>
        <w:gridCol w:w="10815"/>
      </w:tblGrid>
      <w:tr w:rsidR="00F67A90" w:rsidRPr="00AB3E9C" w14:paraId="2F862900" w14:textId="77777777" w:rsidTr="659AFF88">
        <w:trPr>
          <w:cantSplit/>
        </w:trPr>
        <w:tc>
          <w:tcPr>
            <w:tcW w:w="1297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6764E"/>
          </w:tcPr>
          <w:p w14:paraId="258662B9" w14:textId="77777777" w:rsidR="00F67A90" w:rsidRPr="00AB3E9C" w:rsidRDefault="00F67A90" w:rsidP="00431C1E">
            <w:pPr>
              <w:pStyle w:val="Heading1"/>
              <w:rPr>
                <w:noProof/>
              </w:rPr>
            </w:pPr>
            <w:bookmarkStart w:id="1" w:name="_Toc184378461"/>
            <w:bookmarkStart w:id="2" w:name="_Ref184623129"/>
            <w:bookmarkStart w:id="3" w:name="_Toc193474062"/>
            <w:r>
              <w:rPr>
                <w:b/>
                <w:bCs/>
              </w:rPr>
              <w:t>Icon Glossary</w:t>
            </w:r>
            <w:bookmarkEnd w:id="1"/>
            <w:bookmarkEnd w:id="2"/>
            <w:bookmarkEnd w:id="3"/>
          </w:p>
        </w:tc>
      </w:tr>
      <w:tr w:rsidR="00F67A90" w:rsidRPr="00AB3E9C" w14:paraId="15C891E3" w14:textId="77777777" w:rsidTr="659AFF88">
        <w:trPr>
          <w:cantSplit/>
          <w:trHeight w:val="864"/>
        </w:trPr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FBE04" w14:textId="77777777" w:rsidR="00F67A90" w:rsidRPr="00AB3E9C" w:rsidRDefault="00F67A90" w:rsidP="00431C1E">
            <w:pPr>
              <w:jc w:val="center"/>
            </w:pPr>
            <w:r w:rsidRPr="00AB3E9C">
              <w:rPr>
                <w:noProof/>
              </w:rPr>
              <w:drawing>
                <wp:inline distT="0" distB="0" distL="0" distR="0" wp14:anchorId="5708FA65" wp14:editId="0E7AE589">
                  <wp:extent cx="547438" cy="457200"/>
                  <wp:effectExtent l="0" t="0" r="5080" b="0"/>
                  <wp:docPr id="364725388" name="Picture 23" descr="A black and gold logo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47504" name="Picture 23" descr="A black and gold logo&#10;&#10;Description automatically generated with medium confidenc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</w:tcBorders>
            <w:vAlign w:val="center"/>
          </w:tcPr>
          <w:p w14:paraId="4A897133" w14:textId="77777777" w:rsidR="00F67A90" w:rsidRPr="00F67A90" w:rsidRDefault="7EBA8B48" w:rsidP="00431C1E">
            <w:pPr>
              <w:tabs>
                <w:tab w:val="left" w:pos="1138"/>
              </w:tabs>
            </w:pPr>
            <w:r w:rsidRPr="659AFF88">
              <w:rPr>
                <w:b/>
                <w:color w:val="FF0000"/>
              </w:rPr>
              <w:t>Warning!</w:t>
            </w:r>
            <w:r w:rsidRPr="659AFF88">
              <w:t xml:space="preserve"> Watch out for possible personal injury.</w:t>
            </w:r>
          </w:p>
        </w:tc>
      </w:tr>
      <w:tr w:rsidR="00F67A90" w:rsidRPr="00AB3E9C" w14:paraId="5562A613" w14:textId="77777777" w:rsidTr="659AFF88">
        <w:trPr>
          <w:cantSplit/>
          <w:trHeight w:val="8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7B92" w14:textId="77777777" w:rsidR="00F67A90" w:rsidRPr="00AB3E9C" w:rsidRDefault="00F67A90" w:rsidP="00431C1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C48161" wp14:editId="5CA41A16">
                  <wp:extent cx="536510" cy="457200"/>
                  <wp:effectExtent l="0" t="0" r="0" b="0"/>
                  <wp:docPr id="844607599" name="Picture 22" descr="A black and gold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752953" name="Picture 22" descr="A black and gold logo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51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3E5C2A" w14:textId="77777777" w:rsidR="00F67A90" w:rsidRPr="00F67A90" w:rsidRDefault="7EBA8B48" w:rsidP="00431C1E">
            <w:pPr>
              <w:tabs>
                <w:tab w:val="left" w:pos="1138"/>
              </w:tabs>
              <w:rPr>
                <w:b/>
              </w:rPr>
            </w:pPr>
            <w:r w:rsidRPr="659AFF88">
              <w:rPr>
                <w:b/>
                <w:color w:val="FF0000"/>
              </w:rPr>
              <w:t>Caution!</w:t>
            </w:r>
            <w:r w:rsidRPr="659AFF88">
              <w:rPr>
                <w:color w:val="FF0000"/>
              </w:rPr>
              <w:t xml:space="preserve"> </w:t>
            </w:r>
            <w:r w:rsidRPr="659AFF88">
              <w:t>Watch for possible guitar damage.</w:t>
            </w:r>
          </w:p>
        </w:tc>
      </w:tr>
      <w:tr w:rsidR="00F67A90" w:rsidRPr="00AB3E9C" w14:paraId="618851DC" w14:textId="77777777" w:rsidTr="659AFF88">
        <w:trPr>
          <w:cantSplit/>
          <w:trHeight w:val="8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A198B" w14:textId="77777777" w:rsidR="00F67A90" w:rsidRPr="00AB3E9C" w:rsidRDefault="00F67A90" w:rsidP="00431C1E">
            <w:pPr>
              <w:jc w:val="center"/>
            </w:pPr>
            <w:r w:rsidRPr="00AB3E9C">
              <w:rPr>
                <w:noProof/>
              </w:rPr>
              <w:drawing>
                <wp:inline distT="0" distB="0" distL="0" distR="0" wp14:anchorId="1E89B282" wp14:editId="2391EA03">
                  <wp:extent cx="451945" cy="457200"/>
                  <wp:effectExtent l="0" t="0" r="5715" b="0"/>
                  <wp:docPr id="809245571" name="Picture 31" descr="A pencil and ruler with a pen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568981" name="Picture 31" descr="A pencil and ruler with a pen in the middle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4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02BFE5" w14:textId="77777777" w:rsidR="00F67A90" w:rsidRPr="00F67A90" w:rsidRDefault="00F67A90" w:rsidP="00431C1E">
            <w:pPr>
              <w:tabs>
                <w:tab w:val="left" w:pos="996"/>
              </w:tabs>
            </w:pPr>
            <w:r w:rsidRPr="00F67A90">
              <w:rPr>
                <w:b/>
              </w:rPr>
              <w:t>Specifications</w:t>
            </w:r>
            <w:r w:rsidRPr="00F67A90">
              <w:t>/</w:t>
            </w:r>
            <w:r w:rsidRPr="00F67A90">
              <w:rPr>
                <w:b/>
              </w:rPr>
              <w:t xml:space="preserve">Best Practices: </w:t>
            </w:r>
            <w:r w:rsidRPr="00F67A90">
              <w:t xml:space="preserve">For extra direction when measurement or special details are to be called out. </w:t>
            </w:r>
          </w:p>
        </w:tc>
      </w:tr>
      <w:tr w:rsidR="00F67A90" w:rsidRPr="00AB3E9C" w14:paraId="06BE7B27" w14:textId="77777777" w:rsidTr="659AFF88">
        <w:trPr>
          <w:cantSplit/>
          <w:trHeight w:val="8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9626E" w14:textId="77777777" w:rsidR="00F67A90" w:rsidRPr="00AB3E9C" w:rsidRDefault="00F67A90" w:rsidP="00431C1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CB4531" wp14:editId="172D88EF">
                  <wp:extent cx="460755" cy="457200"/>
                  <wp:effectExtent l="0" t="0" r="0" b="0"/>
                  <wp:docPr id="496903112" name="Picture 1" descr="A black and gold glob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903112" name="Picture 1" descr="A black and gold glob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75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01DE6A" w14:textId="77777777" w:rsidR="00F67A90" w:rsidRPr="00F67A90" w:rsidRDefault="00F67A90" w:rsidP="00431C1E">
            <w:pPr>
              <w:rPr>
                <w:b/>
              </w:rPr>
            </w:pPr>
            <w:r w:rsidRPr="00F67A90">
              <w:rPr>
                <w:b/>
              </w:rPr>
              <w:t xml:space="preserve">Eco-Friendly: </w:t>
            </w:r>
            <w:r w:rsidRPr="00F67A90">
              <w:t>For calling out opportunities in which material can be recycled, reused, or reduced.</w:t>
            </w:r>
            <w:r w:rsidRPr="00F67A90">
              <w:rPr>
                <w:b/>
              </w:rPr>
              <w:t> </w:t>
            </w:r>
          </w:p>
        </w:tc>
      </w:tr>
      <w:tr w:rsidR="00F67A90" w:rsidRPr="00AB3E9C" w14:paraId="104E363D" w14:textId="77777777" w:rsidTr="659AFF88">
        <w:trPr>
          <w:cantSplit/>
          <w:trHeight w:val="8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73759" w14:textId="77777777" w:rsidR="00F67A90" w:rsidRPr="00AB3E9C" w:rsidRDefault="00F67A90" w:rsidP="00431C1E">
            <w:pPr>
              <w:jc w:val="center"/>
            </w:pPr>
            <w:r w:rsidRPr="00AB3E9C">
              <w:rPr>
                <w:noProof/>
              </w:rPr>
              <w:drawing>
                <wp:inline distT="0" distB="0" distL="0" distR="0" wp14:anchorId="7F8B75F4" wp14:editId="2438FBE4">
                  <wp:extent cx="404261" cy="457200"/>
                  <wp:effectExtent l="0" t="0" r="0" b="0"/>
                  <wp:docPr id="1166939606" name="Picture 28" descr="A black and gold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925238" name="Picture 28" descr="A black and gold logo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6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63234D" w14:textId="77777777" w:rsidR="00F67A90" w:rsidRPr="00F67A90" w:rsidRDefault="00F67A90" w:rsidP="00431C1E">
            <w:r w:rsidRPr="00F67A90">
              <w:rPr>
                <w:b/>
              </w:rPr>
              <w:t>Quality</w:t>
            </w:r>
            <w:r w:rsidRPr="00F67A90">
              <w:t>/</w:t>
            </w:r>
            <w:r w:rsidRPr="00F67A90">
              <w:rPr>
                <w:b/>
              </w:rPr>
              <w:t xml:space="preserve">Goals: </w:t>
            </w:r>
            <w:r w:rsidRPr="00F67A90">
              <w:t xml:space="preserve">For quality callouts and when listing the goals/objectives of a process. </w:t>
            </w:r>
          </w:p>
        </w:tc>
      </w:tr>
      <w:tr w:rsidR="00F67A90" w:rsidRPr="00AB3E9C" w14:paraId="3D30EBE0" w14:textId="77777777" w:rsidTr="659AFF88">
        <w:trPr>
          <w:cantSplit/>
          <w:trHeight w:val="8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37FE7" w14:textId="77777777" w:rsidR="00F67A90" w:rsidRPr="00AB3E9C" w:rsidRDefault="00F67A90" w:rsidP="00431C1E">
            <w:pPr>
              <w:jc w:val="center"/>
              <w:rPr>
                <w:noProof/>
              </w:rPr>
            </w:pPr>
            <w:r w:rsidRPr="00AB3E9C">
              <w:rPr>
                <w:noProof/>
              </w:rPr>
              <w:drawing>
                <wp:inline distT="0" distB="0" distL="0" distR="0" wp14:anchorId="3924232F" wp14:editId="3A66953F">
                  <wp:extent cx="480060" cy="457200"/>
                  <wp:effectExtent l="0" t="0" r="0" b="0"/>
                  <wp:docPr id="1043426109" name="Picture 30" descr="A black and gold arrows pointing to different direc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249863" name="Picture 30" descr="A black and gold arrows pointing to different directions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CE8E2C" w14:textId="77777777" w:rsidR="00F67A90" w:rsidRPr="00F67A90" w:rsidRDefault="00F67A90" w:rsidP="00431C1E">
            <w:pPr>
              <w:rPr>
                <w:b/>
              </w:rPr>
            </w:pPr>
            <w:r w:rsidRPr="00F67A90">
              <w:rPr>
                <w:b/>
              </w:rPr>
              <w:t>Variation:</w:t>
            </w:r>
            <w:r w:rsidRPr="00F67A90">
              <w:t xml:space="preserve"> For directing the user to skip ahead to the process variation that is relevant to the build they are working on, also to list the known variations.</w:t>
            </w:r>
          </w:p>
        </w:tc>
      </w:tr>
      <w:tr w:rsidR="00F67A90" w:rsidRPr="00AB3E9C" w14:paraId="5EF75F16" w14:textId="77777777" w:rsidTr="659AFF88">
        <w:trPr>
          <w:cantSplit/>
          <w:trHeight w:val="8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5CB91" w14:textId="77777777" w:rsidR="00F67A90" w:rsidRPr="00AB3E9C" w:rsidRDefault="00F67A90" w:rsidP="00431C1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785D31" wp14:editId="009BE956">
                  <wp:extent cx="347133" cy="457200"/>
                  <wp:effectExtent l="0" t="0" r="0" b="0"/>
                  <wp:docPr id="1803120928" name="Picture 33" descr="A black rectangular object with a check mar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352962" name="Picture 33" descr="A black rectangular object with a check mark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33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EF2F53" w14:textId="77777777" w:rsidR="00F67A90" w:rsidRPr="00F67A90" w:rsidRDefault="00F67A90" w:rsidP="00431C1E">
            <w:r w:rsidRPr="00F67A90">
              <w:rPr>
                <w:b/>
              </w:rPr>
              <w:t xml:space="preserve">Testing: </w:t>
            </w:r>
            <w:r w:rsidRPr="00F67A90">
              <w:t xml:space="preserve">For a process that may need repeated with minor adjustments until specification achieved. </w:t>
            </w:r>
          </w:p>
        </w:tc>
      </w:tr>
      <w:tr w:rsidR="00F67A90" w:rsidRPr="00AB3E9C" w14:paraId="5B5B423D" w14:textId="77777777" w:rsidTr="659AFF88">
        <w:trPr>
          <w:cantSplit/>
          <w:trHeight w:val="8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7CA53" w14:textId="77777777" w:rsidR="00F67A90" w:rsidRPr="00AB3E9C" w:rsidRDefault="00F67A90" w:rsidP="00431C1E">
            <w:pPr>
              <w:jc w:val="center"/>
              <w:rPr>
                <w:noProof/>
              </w:rPr>
            </w:pPr>
            <w:r w:rsidRPr="00AB3E9C">
              <w:rPr>
                <w:noProof/>
              </w:rPr>
              <w:drawing>
                <wp:inline distT="0" distB="0" distL="0" distR="0" wp14:anchorId="7853351F" wp14:editId="2B29DEE6">
                  <wp:extent cx="380246" cy="457200"/>
                  <wp:effectExtent l="0" t="0" r="1270" b="0"/>
                  <wp:docPr id="1399421609" name="Picture 29" descr="A black square with a gold circle and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112431" name="Picture 29" descr="A black square with a gold circle and a black background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46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E9AB3D" w14:textId="77777777" w:rsidR="00F67A90" w:rsidRPr="00F67A90" w:rsidRDefault="00F67A90" w:rsidP="00431C1E">
            <w:pPr>
              <w:rPr>
                <w:b/>
              </w:rPr>
            </w:pPr>
            <w:r w:rsidRPr="00F67A90">
              <w:rPr>
                <w:b/>
              </w:rPr>
              <w:t>Step Complete</w:t>
            </w:r>
          </w:p>
        </w:tc>
      </w:tr>
    </w:tbl>
    <w:p w14:paraId="231C9A39" w14:textId="77777777" w:rsidR="00582451" w:rsidRPr="006A1BCD" w:rsidRDefault="00582451"/>
    <w:tbl>
      <w:tblPr>
        <w:tblStyle w:val="TableGrid"/>
        <w:tblW w:w="12970" w:type="dxa"/>
        <w:tblLayout w:type="fixed"/>
        <w:tblLook w:val="04A0" w:firstRow="1" w:lastRow="0" w:firstColumn="1" w:lastColumn="0" w:noHBand="0" w:noVBand="1"/>
      </w:tblPr>
      <w:tblGrid>
        <w:gridCol w:w="719"/>
        <w:gridCol w:w="6"/>
        <w:gridCol w:w="6"/>
        <w:gridCol w:w="3677"/>
        <w:gridCol w:w="92"/>
        <w:gridCol w:w="1493"/>
        <w:gridCol w:w="6961"/>
        <w:gridCol w:w="16"/>
      </w:tblGrid>
      <w:tr w:rsidR="005F6E9C" w:rsidRPr="006A1BCD" w14:paraId="02B31A76" w14:textId="77777777" w:rsidTr="1521EB05">
        <w:trPr>
          <w:cantSplit/>
          <w:trHeight w:val="219"/>
        </w:trPr>
        <w:tc>
          <w:tcPr>
            <w:tcW w:w="71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1CA417B" w14:textId="6D773BDE" w:rsidR="005F6E9C" w:rsidRPr="006A1BCD" w:rsidRDefault="005F6E9C" w:rsidP="00E74DF9">
            <w:r w:rsidRPr="006A1BCD">
              <w:br w:type="page"/>
            </w:r>
          </w:p>
        </w:tc>
        <w:tc>
          <w:tcPr>
            <w:tcW w:w="12251" w:type="dxa"/>
            <w:gridSpan w:val="7"/>
            <w:shd w:val="clear" w:color="auto" w:fill="86764E"/>
          </w:tcPr>
          <w:p w14:paraId="373EE3BA" w14:textId="083E36F8" w:rsidR="005F6E9C" w:rsidRPr="006A1BCD" w:rsidRDefault="001C33D5" w:rsidP="00E74DF9">
            <w:pPr>
              <w:pStyle w:val="Heading1"/>
            </w:pPr>
            <w:bookmarkStart w:id="4" w:name="_Toc195093612"/>
            <w:r w:rsidRPr="006A1BCD">
              <w:rPr>
                <w:b/>
                <w:bCs/>
              </w:rPr>
              <w:t>Overview</w:t>
            </w:r>
            <w:bookmarkEnd w:id="4"/>
          </w:p>
        </w:tc>
      </w:tr>
      <w:tr w:rsidR="005F6E9C" w:rsidRPr="006A1BCD" w14:paraId="00FB9D64" w14:textId="77777777" w:rsidTr="1521EB05">
        <w:trPr>
          <w:cantSplit/>
          <w:trHeight w:val="2058"/>
        </w:trPr>
        <w:tc>
          <w:tcPr>
            <w:tcW w:w="719" w:type="dxa"/>
            <w:shd w:val="clear" w:color="auto" w:fill="86764E"/>
          </w:tcPr>
          <w:p w14:paraId="1BA4E9A7" w14:textId="77777777" w:rsidR="005F6E9C" w:rsidRPr="006A1BCD" w:rsidRDefault="005F6E9C" w:rsidP="00E74DF9"/>
        </w:tc>
        <w:tc>
          <w:tcPr>
            <w:tcW w:w="5274" w:type="dxa"/>
            <w:gridSpan w:val="5"/>
          </w:tcPr>
          <w:p w14:paraId="42D13EDE" w14:textId="7A96AE4D" w:rsidR="001C33D5" w:rsidRPr="00F67A90" w:rsidRDefault="001C74A2" w:rsidP="001C33D5">
            <w:r w:rsidRPr="00F67A90">
              <w:t xml:space="preserve">The material received from the Glue Press is to </w:t>
            </w:r>
            <w:r w:rsidR="006F301C" w:rsidRPr="00F67A90">
              <w:t>be processed</w:t>
            </w:r>
            <w:r w:rsidRPr="00F67A90">
              <w:t xml:space="preserve"> through t</w:t>
            </w:r>
            <w:r w:rsidR="001C33D5" w:rsidRPr="00F67A90">
              <w:t xml:space="preserve">he </w:t>
            </w:r>
            <w:r w:rsidR="007A2413" w:rsidRPr="00F67A90">
              <w:t xml:space="preserve">Rough Mill Body: </w:t>
            </w:r>
          </w:p>
          <w:p w14:paraId="314C7AA2" w14:textId="1FB90D2C" w:rsidR="001C33D5" w:rsidRPr="00F67A90" w:rsidRDefault="007A2413" w:rsidP="44213A99">
            <w:pPr>
              <w:pStyle w:val="ListParagraph"/>
              <w:numPr>
                <w:ilvl w:val="0"/>
                <w:numId w:val="1"/>
              </w:numPr>
            </w:pPr>
            <w:r w:rsidRPr="00F67A90">
              <w:t xml:space="preserve">Band </w:t>
            </w:r>
            <w:r w:rsidR="008E4DE7">
              <w:t>s</w:t>
            </w:r>
            <w:r w:rsidRPr="00F67A90">
              <w:t>aw</w:t>
            </w:r>
            <w:r w:rsidR="001C74A2" w:rsidRPr="00F67A90">
              <w:t xml:space="preserve"> to be cut into </w:t>
            </w:r>
            <w:r w:rsidR="00130A2E">
              <w:t>g</w:t>
            </w:r>
            <w:r w:rsidR="001C74A2" w:rsidRPr="00F67A90">
              <w:t xml:space="preserve">uitar </w:t>
            </w:r>
            <w:r w:rsidR="00130A2E">
              <w:t>b</w:t>
            </w:r>
            <w:r w:rsidR="001C74A2" w:rsidRPr="00F67A90">
              <w:t xml:space="preserve">ody </w:t>
            </w:r>
            <w:r w:rsidR="00130A2E">
              <w:t>b</w:t>
            </w:r>
            <w:r w:rsidR="001C74A2" w:rsidRPr="00F67A90">
              <w:t>lanks.</w:t>
            </w:r>
          </w:p>
          <w:p w14:paraId="566A2CE6" w14:textId="77777777" w:rsidR="001C74A2" w:rsidRPr="00F67A90" w:rsidRDefault="001C74A2" w:rsidP="001C33D5"/>
          <w:p w14:paraId="11C62662" w14:textId="67C9FA38" w:rsidR="001C74A2" w:rsidRPr="00F67A90" w:rsidRDefault="001C74A2" w:rsidP="001C33D5">
            <w:r w:rsidRPr="00F67A90">
              <w:t xml:space="preserve">Once the </w:t>
            </w:r>
            <w:r w:rsidR="00130A2E">
              <w:t>g</w:t>
            </w:r>
            <w:r w:rsidRPr="00F67A90">
              <w:t xml:space="preserve">uitar </w:t>
            </w:r>
            <w:r w:rsidR="00130A2E">
              <w:t>b</w:t>
            </w:r>
            <w:r w:rsidRPr="00F67A90">
              <w:t xml:space="preserve">ody </w:t>
            </w:r>
            <w:r w:rsidR="00130A2E">
              <w:t>b</w:t>
            </w:r>
            <w:r w:rsidRPr="00F67A90">
              <w:t>lanks are cut, the blanks will be stacked and staged to be processed at the CNC Routers.</w:t>
            </w:r>
          </w:p>
          <w:p w14:paraId="5FCCED1E" w14:textId="77777777" w:rsidR="001C74A2" w:rsidRPr="00F67A90" w:rsidRDefault="001C74A2" w:rsidP="001C33D5"/>
          <w:p w14:paraId="5911D515" w14:textId="09F20FDD" w:rsidR="001C74A2" w:rsidRPr="00F67A90" w:rsidRDefault="001C74A2" w:rsidP="001C33D5">
            <w:r w:rsidRPr="00F67A90">
              <w:t xml:space="preserve">It is estimated that a trained </w:t>
            </w:r>
            <w:r w:rsidR="004F2BD6">
              <w:t>b</w:t>
            </w:r>
            <w:r w:rsidRPr="00F67A90">
              <w:t xml:space="preserve">and </w:t>
            </w:r>
            <w:r w:rsidR="004F2BD6">
              <w:t>s</w:t>
            </w:r>
            <w:r w:rsidRPr="00F67A90">
              <w:t xml:space="preserve">aw operator can process </w:t>
            </w:r>
            <w:r w:rsidR="003C066F" w:rsidRPr="00F67A90">
              <w:t>375</w:t>
            </w:r>
            <w:r w:rsidRPr="00F67A90">
              <w:t xml:space="preserve"> </w:t>
            </w:r>
            <w:r w:rsidR="00130A2E">
              <w:t>g</w:t>
            </w:r>
            <w:r w:rsidRPr="00F67A90">
              <w:t xml:space="preserve">uitar </w:t>
            </w:r>
            <w:r w:rsidR="00130A2E">
              <w:t>b</w:t>
            </w:r>
            <w:r w:rsidRPr="00F67A90">
              <w:t xml:space="preserve">ody </w:t>
            </w:r>
            <w:r w:rsidR="00130A2E">
              <w:t>b</w:t>
            </w:r>
            <w:r w:rsidR="61A8FCB3" w:rsidRPr="00F67A90">
              <w:t>lanks</w:t>
            </w:r>
            <w:r w:rsidRPr="00F67A90">
              <w:t xml:space="preserve"> in </w:t>
            </w:r>
            <w:r w:rsidR="005F7E3F" w:rsidRPr="00F67A90">
              <w:t>a shift</w:t>
            </w:r>
            <w:r w:rsidRPr="00F67A90">
              <w:t>.</w:t>
            </w:r>
          </w:p>
          <w:p w14:paraId="61358E52" w14:textId="5C7889E0" w:rsidR="005F6E9C" w:rsidRPr="006A1BCD" w:rsidRDefault="005F6E9C" w:rsidP="001C33D5"/>
        </w:tc>
        <w:tc>
          <w:tcPr>
            <w:tcW w:w="6977" w:type="dxa"/>
            <w:gridSpan w:val="2"/>
            <w:vAlign w:val="center"/>
          </w:tcPr>
          <w:p w14:paraId="5EA1D1D4" w14:textId="164DFBBA" w:rsidR="005F6E9C" w:rsidRPr="006A1BCD" w:rsidRDefault="303879BD" w:rsidP="008D794C">
            <w:pPr>
              <w:jc w:val="center"/>
            </w:pPr>
            <w:r w:rsidRPr="006A1BCD">
              <w:rPr>
                <w:noProof/>
              </w:rPr>
              <w:drawing>
                <wp:inline distT="0" distB="0" distL="0" distR="0" wp14:anchorId="417C3CC9" wp14:editId="0B28272F">
                  <wp:extent cx="2409930" cy="3225800"/>
                  <wp:effectExtent l="0" t="0" r="9525" b="0"/>
                  <wp:docPr id="9752162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173" cy="327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1642" w:rsidRPr="006A1BCD" w14:paraId="0A646AC5" w14:textId="77777777" w:rsidTr="1521EB05">
        <w:trPr>
          <w:trHeight w:val="521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3200"/>
            <w:hideMark/>
          </w:tcPr>
          <w:p w14:paraId="75FCF508" w14:textId="7792ECD9" w:rsidR="00A31642" w:rsidRPr="006A1BCD" w:rsidRDefault="530FBDA1" w:rsidP="008D794C">
            <w:pPr>
              <w:spacing w:after="160" w:line="278" w:lineRule="auto"/>
            </w:pPr>
            <w:r>
              <w:rPr>
                <w:noProof/>
              </w:rPr>
              <w:drawing>
                <wp:inline distT="0" distB="0" distL="0" distR="0" wp14:anchorId="5000079A" wp14:editId="73ED958E">
                  <wp:extent cx="304800" cy="298752"/>
                  <wp:effectExtent l="0" t="0" r="3810" b="0"/>
                  <wp:docPr id="1797516355" name="Picture 6" descr="A hand in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987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512D25" w14:textId="6B118CA1" w:rsidR="00A31642" w:rsidRPr="006A1BCD" w:rsidRDefault="00A31642" w:rsidP="00A31642">
            <w:pPr>
              <w:spacing w:after="160" w:line="278" w:lineRule="auto"/>
              <w:jc w:val="center"/>
            </w:pPr>
            <w:r w:rsidRPr="006A1BCD">
              <w:rPr>
                <w:noProof/>
              </w:rPr>
              <w:drawing>
                <wp:inline distT="0" distB="0" distL="0" distR="0" wp14:anchorId="1ED53FCA" wp14:editId="0548AE6D">
                  <wp:extent cx="729659" cy="611180"/>
                  <wp:effectExtent l="0" t="0" r="0" b="0"/>
                  <wp:docPr id="865031714" name="Picture 5" descr="A black and gold logo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A black and gold logo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768" cy="61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3D9406" w14:textId="1DD606C5" w:rsidR="00A31642" w:rsidRPr="00F67A90" w:rsidRDefault="00A31642" w:rsidP="008D794C">
            <w:pPr>
              <w:spacing w:after="160" w:line="278" w:lineRule="auto"/>
            </w:pPr>
            <w:r w:rsidRPr="00F67A90">
              <w:rPr>
                <w:b/>
                <w:color w:val="FF0000"/>
              </w:rPr>
              <w:t>Warning!</w:t>
            </w:r>
            <w:r w:rsidRPr="00F67A90">
              <w:rPr>
                <w:color w:val="FF0000"/>
              </w:rPr>
              <w:t xml:space="preserve"> </w:t>
            </w:r>
            <w:r w:rsidRPr="00F67A90">
              <w:t>Always wear safety glasses on the production floor.</w:t>
            </w:r>
          </w:p>
        </w:tc>
      </w:tr>
      <w:tr w:rsidR="00A31642" w:rsidRPr="006A1BCD" w14:paraId="4EE6966D" w14:textId="77777777" w:rsidTr="1521EB05">
        <w:trPr>
          <w:trHeight w:val="431"/>
        </w:trPr>
        <w:tc>
          <w:tcPr>
            <w:tcW w:w="719" w:type="dxa"/>
            <w:vMerge/>
            <w:vAlign w:val="center"/>
            <w:hideMark/>
          </w:tcPr>
          <w:p w14:paraId="4960D112" w14:textId="77777777" w:rsidR="00A31642" w:rsidRPr="006A1BCD" w:rsidRDefault="00A31642" w:rsidP="008D794C">
            <w:pPr>
              <w:spacing w:after="160" w:line="278" w:lineRule="auto"/>
            </w:pPr>
          </w:p>
        </w:tc>
        <w:tc>
          <w:tcPr>
            <w:tcW w:w="3781" w:type="dxa"/>
            <w:gridSpan w:val="4"/>
            <w:vMerge/>
            <w:vAlign w:val="center"/>
            <w:hideMark/>
          </w:tcPr>
          <w:p w14:paraId="224180A6" w14:textId="77777777" w:rsidR="00A31642" w:rsidRPr="006A1BCD" w:rsidRDefault="00A31642" w:rsidP="008D794C">
            <w:pPr>
              <w:spacing w:after="160" w:line="278" w:lineRule="auto"/>
            </w:pPr>
          </w:p>
        </w:tc>
        <w:tc>
          <w:tcPr>
            <w:tcW w:w="8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235E" w14:textId="275E6C47" w:rsidR="00A31642" w:rsidRPr="00F67A90" w:rsidRDefault="00A31642" w:rsidP="1521EB05">
            <w:pPr>
              <w:spacing w:after="160" w:line="278" w:lineRule="auto"/>
              <w:rPr>
                <w:b/>
                <w:bCs/>
              </w:rPr>
            </w:pPr>
            <w:r w:rsidRPr="1521EB05">
              <w:rPr>
                <w:b/>
                <w:bCs/>
                <w:color w:val="FF0000"/>
              </w:rPr>
              <w:t>Warning!</w:t>
            </w:r>
            <w:r w:rsidRPr="1521EB05">
              <w:rPr>
                <w:color w:val="FF0000"/>
              </w:rPr>
              <w:t xml:space="preserve"> </w:t>
            </w:r>
            <w:r w:rsidRPr="1521EB05">
              <w:t xml:space="preserve">Wear fingerless </w:t>
            </w:r>
            <w:r w:rsidR="60B28465" w:rsidRPr="1521EB05">
              <w:t xml:space="preserve">and/or latex </w:t>
            </w:r>
            <w:r w:rsidRPr="1521EB05">
              <w:t xml:space="preserve">protective gloves to protect </w:t>
            </w:r>
            <w:r w:rsidR="3BFD7D46" w:rsidRPr="1521EB05">
              <w:t>the palm</w:t>
            </w:r>
            <w:r w:rsidRPr="1521EB05">
              <w:t xml:space="preserve"> of </w:t>
            </w:r>
            <w:r w:rsidR="612A3DCE" w:rsidRPr="1521EB05">
              <w:t>your hands</w:t>
            </w:r>
            <w:r w:rsidRPr="1521EB05">
              <w:t>.</w:t>
            </w:r>
          </w:p>
        </w:tc>
      </w:tr>
      <w:tr w:rsidR="00A31642" w:rsidRPr="006A1BCD" w14:paraId="351881B4" w14:textId="77777777" w:rsidTr="1521EB05">
        <w:trPr>
          <w:trHeight w:val="314"/>
        </w:trPr>
        <w:tc>
          <w:tcPr>
            <w:tcW w:w="719" w:type="dxa"/>
            <w:vMerge/>
            <w:vAlign w:val="center"/>
            <w:hideMark/>
          </w:tcPr>
          <w:p w14:paraId="7F25C629" w14:textId="77777777" w:rsidR="00A31642" w:rsidRPr="006A1BCD" w:rsidRDefault="00A31642" w:rsidP="008D794C">
            <w:pPr>
              <w:spacing w:after="160" w:line="278" w:lineRule="auto"/>
            </w:pPr>
          </w:p>
        </w:tc>
        <w:tc>
          <w:tcPr>
            <w:tcW w:w="3781" w:type="dxa"/>
            <w:gridSpan w:val="4"/>
            <w:vMerge/>
            <w:vAlign w:val="center"/>
            <w:hideMark/>
          </w:tcPr>
          <w:p w14:paraId="673008AE" w14:textId="77777777" w:rsidR="00A31642" w:rsidRPr="006A1BCD" w:rsidRDefault="00A31642" w:rsidP="008D794C">
            <w:pPr>
              <w:spacing w:after="160" w:line="278" w:lineRule="auto"/>
            </w:pPr>
          </w:p>
        </w:tc>
        <w:tc>
          <w:tcPr>
            <w:tcW w:w="8470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38C9E9BB" w14:textId="3E7FBECF" w:rsidR="00A31642" w:rsidRPr="00F67A90" w:rsidRDefault="00A31642" w:rsidP="1521EB05">
            <w:pPr>
              <w:spacing w:after="160" w:line="278" w:lineRule="auto"/>
              <w:rPr>
                <w:b/>
                <w:bCs/>
              </w:rPr>
            </w:pPr>
            <w:r w:rsidRPr="1521EB05">
              <w:rPr>
                <w:b/>
                <w:bCs/>
                <w:color w:val="FF0000"/>
              </w:rPr>
              <w:t>Warning!</w:t>
            </w:r>
            <w:r w:rsidRPr="1521EB05">
              <w:t xml:space="preserve"> Band </w:t>
            </w:r>
            <w:r w:rsidR="008E4DE7" w:rsidRPr="1521EB05">
              <w:t>s</w:t>
            </w:r>
            <w:r w:rsidRPr="1521EB05">
              <w:t xml:space="preserve">aw </w:t>
            </w:r>
            <w:r w:rsidR="008E4DE7" w:rsidRPr="1521EB05">
              <w:t>b</w:t>
            </w:r>
            <w:r w:rsidRPr="1521EB05">
              <w:t>and is in constant motion. Take heed as gloves and fingers can get caught which may result in an injury.</w:t>
            </w:r>
          </w:p>
        </w:tc>
      </w:tr>
      <w:tr w:rsidR="001C33D5" w:rsidRPr="006A1BCD" w14:paraId="1156B8B7" w14:textId="77777777" w:rsidTr="1521EB05">
        <w:trPr>
          <w:cantSplit/>
        </w:trPr>
        <w:tc>
          <w:tcPr>
            <w:tcW w:w="72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14:paraId="7EF2D552" w14:textId="77777777" w:rsidR="001C33D5" w:rsidRPr="006A1BCD" w:rsidRDefault="001C33D5" w:rsidP="00431C1E"/>
        </w:tc>
        <w:tc>
          <w:tcPr>
            <w:tcW w:w="12245" w:type="dxa"/>
            <w:gridSpan w:val="6"/>
            <w:shd w:val="clear" w:color="auto" w:fill="86764E"/>
          </w:tcPr>
          <w:p w14:paraId="44EE9F01" w14:textId="2E1D608A" w:rsidR="001C33D5" w:rsidRPr="006A1BCD" w:rsidRDefault="00636088" w:rsidP="00636088">
            <w:pPr>
              <w:pStyle w:val="Heading1"/>
              <w:ind w:left="0"/>
            </w:pPr>
            <w:bookmarkStart w:id="5" w:name="_Toc195093613"/>
            <w:r w:rsidRPr="006A1BCD">
              <w:rPr>
                <w:b/>
                <w:bCs/>
              </w:rPr>
              <w:t>Set-up</w:t>
            </w:r>
            <w:bookmarkEnd w:id="5"/>
          </w:p>
        </w:tc>
      </w:tr>
      <w:tr w:rsidR="008C1DC9" w:rsidRPr="006A1BCD" w14:paraId="2493420D" w14:textId="77777777" w:rsidTr="1521EB05">
        <w:trPr>
          <w:cantSplit/>
          <w:trHeight w:val="5620"/>
        </w:trPr>
        <w:tc>
          <w:tcPr>
            <w:tcW w:w="725" w:type="dxa"/>
            <w:gridSpan w:val="2"/>
            <w:shd w:val="clear" w:color="auto" w:fill="86764E"/>
          </w:tcPr>
          <w:p w14:paraId="4FD1C3F8" w14:textId="77777777" w:rsidR="008C1DC9" w:rsidRPr="006A1BCD" w:rsidRDefault="008C1DC9" w:rsidP="00E74DF9"/>
        </w:tc>
        <w:tc>
          <w:tcPr>
            <w:tcW w:w="3775" w:type="dxa"/>
            <w:gridSpan w:val="3"/>
          </w:tcPr>
          <w:p w14:paraId="3D57D53D" w14:textId="2D55618D" w:rsidR="008C1DC9" w:rsidRPr="00F67A90" w:rsidRDefault="002D6D8C" w:rsidP="00E74DF9">
            <w:pPr>
              <w:pStyle w:val="ListParagraph"/>
              <w:numPr>
                <w:ilvl w:val="0"/>
                <w:numId w:val="2"/>
              </w:numPr>
              <w:contextualSpacing w:val="0"/>
            </w:pPr>
            <w:r w:rsidRPr="00F67A90">
              <w:t xml:space="preserve">The </w:t>
            </w:r>
            <w:r w:rsidR="003E47E3">
              <w:t>g</w:t>
            </w:r>
            <w:r w:rsidRPr="00F67A90">
              <w:t xml:space="preserve">uitar </w:t>
            </w:r>
            <w:r w:rsidR="003E47E3">
              <w:t>b</w:t>
            </w:r>
            <w:r w:rsidRPr="00F67A90">
              <w:t xml:space="preserve">ody </w:t>
            </w:r>
            <w:r w:rsidR="003E47E3">
              <w:t>t</w:t>
            </w:r>
            <w:r w:rsidRPr="00F67A90">
              <w:t xml:space="preserve">emplates </w:t>
            </w:r>
            <w:r w:rsidR="00047EE0" w:rsidRPr="00F67A90">
              <w:t>are in</w:t>
            </w:r>
            <w:r w:rsidR="006F301C" w:rsidRPr="00F67A90">
              <w:t xml:space="preserve"> the </w:t>
            </w:r>
            <w:r w:rsidR="003E47E3">
              <w:t>g</w:t>
            </w:r>
            <w:r w:rsidR="006F301C" w:rsidRPr="00F67A90">
              <w:t xml:space="preserve">uitar </w:t>
            </w:r>
            <w:r w:rsidR="003E47E3">
              <w:t>b</w:t>
            </w:r>
            <w:r w:rsidR="006F301C" w:rsidRPr="00F67A90">
              <w:t xml:space="preserve">ody </w:t>
            </w:r>
            <w:r w:rsidR="003E47E3">
              <w:t>t</w:t>
            </w:r>
            <w:r w:rsidR="006F301C" w:rsidRPr="00F67A90">
              <w:t xml:space="preserve">emplate </w:t>
            </w:r>
            <w:r w:rsidR="003E47E3">
              <w:t>c</w:t>
            </w:r>
            <w:r w:rsidR="006F301C" w:rsidRPr="00F67A90">
              <w:t>rate.</w:t>
            </w:r>
          </w:p>
        </w:tc>
        <w:tc>
          <w:tcPr>
            <w:tcW w:w="8470" w:type="dxa"/>
            <w:gridSpan w:val="3"/>
            <w:vAlign w:val="center"/>
          </w:tcPr>
          <w:p w14:paraId="6D9C69C9" w14:textId="00EFFD76" w:rsidR="008C1DC9" w:rsidRPr="00F67A90" w:rsidRDefault="006F301C" w:rsidP="006F301C">
            <w:pPr>
              <w:jc w:val="center"/>
            </w:pPr>
            <w:r w:rsidRPr="00F67A90">
              <w:rPr>
                <w:noProof/>
              </w:rPr>
              <w:drawing>
                <wp:inline distT="0" distB="0" distL="0" distR="0" wp14:anchorId="571D2248" wp14:editId="3E4BB92F">
                  <wp:extent cx="4074060" cy="3482385"/>
                  <wp:effectExtent l="0" t="0" r="3175" b="3810"/>
                  <wp:docPr id="79585072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2032" cy="348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3D5" w:rsidRPr="006A1BCD" w14:paraId="6CB1DC87" w14:textId="77777777" w:rsidTr="1521EB05">
        <w:tc>
          <w:tcPr>
            <w:tcW w:w="725" w:type="dxa"/>
            <w:gridSpan w:val="2"/>
            <w:shd w:val="clear" w:color="auto" w:fill="FF3200"/>
          </w:tcPr>
          <w:p w14:paraId="2835DCB0" w14:textId="77777777" w:rsidR="001C33D5" w:rsidRPr="006A1BCD" w:rsidRDefault="001C33D5" w:rsidP="00431C1E">
            <w:bookmarkStart w:id="6" w:name="_Hlk187142706"/>
            <w:r w:rsidRPr="006A1BCD">
              <w:rPr>
                <w:b/>
                <w:bCs/>
                <w:noProof/>
                <w:color w:val="FFFFFF" w:themeColor="background1"/>
              </w:rPr>
              <w:drawing>
                <wp:anchor distT="0" distB="0" distL="114300" distR="114300" simplePos="0" relativeHeight="251658240" behindDoc="1" locked="0" layoutInCell="1" allowOverlap="1" wp14:anchorId="7E6629F0" wp14:editId="3063E8FB">
                  <wp:simplePos x="0" y="0"/>
                  <wp:positionH relativeFrom="column">
                    <wp:posOffset>10491</wp:posOffset>
                  </wp:positionH>
                  <wp:positionV relativeFrom="margin">
                    <wp:posOffset>196740</wp:posOffset>
                  </wp:positionV>
                  <wp:extent cx="320040" cy="313690"/>
                  <wp:effectExtent l="0" t="0" r="3810" b="0"/>
                  <wp:wrapSquare wrapText="bothSides"/>
                  <wp:docPr id="1343087477" name="Picture 12" descr="A hand in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973449" name="Picture 12" descr="A hand in a circle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75" w:type="dxa"/>
            <w:gridSpan w:val="3"/>
            <w:tcBorders>
              <w:right w:val="nil"/>
            </w:tcBorders>
            <w:vAlign w:val="center"/>
          </w:tcPr>
          <w:p w14:paraId="3560119F" w14:textId="77777777" w:rsidR="001C33D5" w:rsidRPr="00F67A90" w:rsidRDefault="001C33D5" w:rsidP="00431C1E">
            <w:pPr>
              <w:jc w:val="center"/>
            </w:pPr>
            <w:r w:rsidRPr="00F67A90">
              <w:rPr>
                <w:noProof/>
              </w:rPr>
              <w:drawing>
                <wp:inline distT="0" distB="0" distL="0" distR="0" wp14:anchorId="03EDA45A" wp14:editId="4EC6C8E4">
                  <wp:extent cx="451945" cy="457200"/>
                  <wp:effectExtent l="0" t="0" r="5715" b="0"/>
                  <wp:docPr id="617772983" name="Picture 31" descr="A pencil and ruler with a pen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568981" name="Picture 31" descr="A pencil and ruler with a pen in the middle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4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3"/>
            <w:tcBorders>
              <w:left w:val="nil"/>
            </w:tcBorders>
            <w:vAlign w:val="center"/>
          </w:tcPr>
          <w:p w14:paraId="4382B23A" w14:textId="094D3484" w:rsidR="001C33D5" w:rsidRPr="00F67A90" w:rsidRDefault="00047EE0" w:rsidP="00431C1E">
            <w:r w:rsidRPr="00F67A90">
              <w:rPr>
                <w:b/>
              </w:rPr>
              <w:t>Note:</w:t>
            </w:r>
            <w:r w:rsidRPr="00F67A90">
              <w:t xml:space="preserve"> </w:t>
            </w:r>
            <w:r w:rsidR="00957852" w:rsidRPr="00F67A90">
              <w:t xml:space="preserve">If </w:t>
            </w:r>
            <w:r w:rsidR="006F301C" w:rsidRPr="00F67A90">
              <w:t xml:space="preserve">a </w:t>
            </w:r>
            <w:r w:rsidR="004546D5">
              <w:t>g</w:t>
            </w:r>
            <w:r w:rsidR="00957852" w:rsidRPr="00F67A90">
              <w:t xml:space="preserve">uitar </w:t>
            </w:r>
            <w:r w:rsidR="004546D5">
              <w:t>b</w:t>
            </w:r>
            <w:r w:rsidR="00957852" w:rsidRPr="00F67A90">
              <w:t xml:space="preserve">ody </w:t>
            </w:r>
            <w:r w:rsidR="004546D5">
              <w:t>t</w:t>
            </w:r>
            <w:r w:rsidR="00957852" w:rsidRPr="00F67A90">
              <w:t xml:space="preserve">emplate </w:t>
            </w:r>
            <w:r w:rsidR="006F301C" w:rsidRPr="00F67A90">
              <w:t>is</w:t>
            </w:r>
            <w:r w:rsidR="00957852" w:rsidRPr="00F67A90">
              <w:t xml:space="preserve"> not in</w:t>
            </w:r>
            <w:r w:rsidR="006F301C" w:rsidRPr="00F67A90">
              <w:t>side the crate</w:t>
            </w:r>
            <w:r w:rsidR="00957852" w:rsidRPr="00F67A90">
              <w:t>, talk with Team Leader.</w:t>
            </w:r>
          </w:p>
          <w:p w14:paraId="4190D7C1" w14:textId="62DCFD3B" w:rsidR="008B61C4" w:rsidRPr="00F67A90" w:rsidRDefault="0035073F" w:rsidP="00431C1E">
            <w:r w:rsidRPr="00F67A90">
              <w:t xml:space="preserve">These </w:t>
            </w:r>
            <w:r w:rsidR="00FD12B8" w:rsidRPr="00F67A90">
              <w:t xml:space="preserve">various </w:t>
            </w:r>
            <w:r w:rsidR="004546D5">
              <w:t>g</w:t>
            </w:r>
            <w:r w:rsidR="00A81723" w:rsidRPr="00F67A90">
              <w:t xml:space="preserve">uitar </w:t>
            </w:r>
            <w:r w:rsidR="004546D5">
              <w:t>b</w:t>
            </w:r>
            <w:r w:rsidR="00A81723" w:rsidRPr="00F67A90">
              <w:t xml:space="preserve">ody </w:t>
            </w:r>
            <w:r w:rsidR="004546D5">
              <w:t>t</w:t>
            </w:r>
            <w:r w:rsidRPr="00F67A90">
              <w:t xml:space="preserve">emplates are </w:t>
            </w:r>
            <w:r w:rsidR="00BD5BCF" w:rsidRPr="00F67A90">
              <w:t xml:space="preserve">used to trace the </w:t>
            </w:r>
            <w:r w:rsidR="00B95BCF" w:rsidRPr="00F67A90">
              <w:t>profiles</w:t>
            </w:r>
            <w:r w:rsidR="00BD5BCF" w:rsidRPr="00F67A90">
              <w:t xml:space="preserve"> of the </w:t>
            </w:r>
            <w:r w:rsidR="003E47E3">
              <w:t>g</w:t>
            </w:r>
            <w:r w:rsidR="00BD5BCF" w:rsidRPr="00F67A90">
              <w:t>uitar bod</w:t>
            </w:r>
            <w:r w:rsidR="00F12FE4" w:rsidRPr="00F67A90">
              <w:t>y blanks</w:t>
            </w:r>
            <w:r w:rsidR="00BD5BCF" w:rsidRPr="00F67A90">
              <w:t xml:space="preserve"> that are </w:t>
            </w:r>
            <w:r w:rsidR="003A0ECC" w:rsidRPr="00F67A90">
              <w:t xml:space="preserve">to be cut using the </w:t>
            </w:r>
            <w:r w:rsidR="003E47E3">
              <w:t>b</w:t>
            </w:r>
            <w:r w:rsidR="003A0ECC" w:rsidRPr="00F67A90">
              <w:t xml:space="preserve">and </w:t>
            </w:r>
            <w:r w:rsidR="003E47E3">
              <w:t>s</w:t>
            </w:r>
            <w:r w:rsidR="003A0ECC" w:rsidRPr="00F67A90">
              <w:t>aw.</w:t>
            </w:r>
          </w:p>
        </w:tc>
      </w:tr>
      <w:bookmarkEnd w:id="6"/>
      <w:tr w:rsidR="00DA43E3" w:rsidRPr="006A1BCD" w14:paraId="79BA5422" w14:textId="77777777" w:rsidTr="1521EB05">
        <w:trPr>
          <w:cantSplit/>
        </w:trPr>
        <w:tc>
          <w:tcPr>
            <w:tcW w:w="725" w:type="dxa"/>
            <w:gridSpan w:val="2"/>
            <w:shd w:val="clear" w:color="auto" w:fill="86764E"/>
          </w:tcPr>
          <w:p w14:paraId="3A9E06F7" w14:textId="77777777" w:rsidR="00DA43E3" w:rsidRPr="006A1BCD" w:rsidRDefault="00DA43E3" w:rsidP="00E74DF9"/>
        </w:tc>
        <w:tc>
          <w:tcPr>
            <w:tcW w:w="3775" w:type="dxa"/>
            <w:gridSpan w:val="3"/>
          </w:tcPr>
          <w:p w14:paraId="5B7DF743" w14:textId="104E0CC7" w:rsidR="00DA43E3" w:rsidRPr="00F67A90" w:rsidRDefault="00BF1865" w:rsidP="001C33D5">
            <w:pPr>
              <w:pStyle w:val="NumberedList-Top"/>
              <w:numPr>
                <w:ilvl w:val="0"/>
                <w:numId w:val="2"/>
              </w:numPr>
            </w:pPr>
            <w:r w:rsidRPr="00F67A90">
              <w:t xml:space="preserve">Guitar </w:t>
            </w:r>
            <w:r w:rsidR="004546D5">
              <w:t>b</w:t>
            </w:r>
            <w:r w:rsidR="00DA43E3" w:rsidRPr="00F67A90">
              <w:t xml:space="preserve">ody </w:t>
            </w:r>
            <w:r w:rsidR="004546D5">
              <w:t>b</w:t>
            </w:r>
            <w:r w:rsidR="00DA43E3" w:rsidRPr="00F67A90">
              <w:t xml:space="preserve">lanks are to be received from the </w:t>
            </w:r>
            <w:r w:rsidR="004546D5">
              <w:t>g</w:t>
            </w:r>
            <w:r w:rsidR="00DA43E3" w:rsidRPr="00F67A90">
              <w:t xml:space="preserve">lue </w:t>
            </w:r>
            <w:r w:rsidR="004546D5">
              <w:t>p</w:t>
            </w:r>
            <w:r w:rsidR="00DA43E3" w:rsidRPr="00F67A90">
              <w:t>ress on pallets.</w:t>
            </w:r>
          </w:p>
        </w:tc>
        <w:tc>
          <w:tcPr>
            <w:tcW w:w="8470" w:type="dxa"/>
            <w:gridSpan w:val="3"/>
            <w:vAlign w:val="center"/>
          </w:tcPr>
          <w:p w14:paraId="0A83B4C3" w14:textId="6C92E55F" w:rsidR="00DA43E3" w:rsidRPr="006A1BCD" w:rsidRDefault="00BF1865" w:rsidP="00BF1865">
            <w:pPr>
              <w:jc w:val="center"/>
            </w:pPr>
            <w:r w:rsidRPr="006A1BCD">
              <w:rPr>
                <w:noProof/>
              </w:rPr>
              <w:drawing>
                <wp:inline distT="0" distB="0" distL="0" distR="0" wp14:anchorId="385E7E1A" wp14:editId="7889C807">
                  <wp:extent cx="4584065" cy="4213245"/>
                  <wp:effectExtent l="0" t="0" r="6985" b="0"/>
                  <wp:docPr id="83972492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2245" cy="4248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3E3" w:rsidRPr="006A1BCD" w14:paraId="23AB8FCF" w14:textId="77777777" w:rsidTr="1521EB05">
        <w:tc>
          <w:tcPr>
            <w:tcW w:w="725" w:type="dxa"/>
            <w:gridSpan w:val="2"/>
            <w:shd w:val="clear" w:color="auto" w:fill="FF3200"/>
          </w:tcPr>
          <w:p w14:paraId="6F674E6A" w14:textId="7C1BBC7A" w:rsidR="00DA43E3" w:rsidRPr="006A1BCD" w:rsidRDefault="00DA43E3" w:rsidP="00431C1E">
            <w:r w:rsidRPr="006A1BCD">
              <w:rPr>
                <w:b/>
                <w:bCs/>
                <w:noProof/>
                <w:color w:val="FFFFFF" w:themeColor="background1"/>
              </w:rPr>
              <w:drawing>
                <wp:anchor distT="0" distB="0" distL="114300" distR="114300" simplePos="0" relativeHeight="251658241" behindDoc="1" locked="0" layoutInCell="1" allowOverlap="1" wp14:anchorId="4F1A9D5D" wp14:editId="4B13DB2A">
                  <wp:simplePos x="0" y="0"/>
                  <wp:positionH relativeFrom="column">
                    <wp:posOffset>10491</wp:posOffset>
                  </wp:positionH>
                  <wp:positionV relativeFrom="margin">
                    <wp:posOffset>196740</wp:posOffset>
                  </wp:positionV>
                  <wp:extent cx="320040" cy="313690"/>
                  <wp:effectExtent l="0" t="0" r="3810" b="0"/>
                  <wp:wrapSquare wrapText="bothSides"/>
                  <wp:docPr id="1854649709" name="Picture 12" descr="A hand in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973449" name="Picture 12" descr="A hand in a circle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75" w:type="dxa"/>
            <w:gridSpan w:val="3"/>
            <w:tcBorders>
              <w:right w:val="nil"/>
            </w:tcBorders>
            <w:vAlign w:val="center"/>
          </w:tcPr>
          <w:p w14:paraId="69382D8B" w14:textId="4BA03409" w:rsidR="00DA43E3" w:rsidRPr="006A1BCD" w:rsidRDefault="00DA43E3" w:rsidP="00431C1E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5BF90FD7" wp14:editId="7CE18B63">
                  <wp:extent cx="451945" cy="457200"/>
                  <wp:effectExtent l="0" t="0" r="5715" b="0"/>
                  <wp:docPr id="160063747" name="Picture 31" descr="A pencil and ruler with a pen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568981" name="Picture 31" descr="A pencil and ruler with a pen in the middle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4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3"/>
            <w:tcBorders>
              <w:left w:val="nil"/>
            </w:tcBorders>
            <w:vAlign w:val="center"/>
          </w:tcPr>
          <w:p w14:paraId="2B382336" w14:textId="7FC340A3" w:rsidR="00DA43E3" w:rsidRPr="00F67A90" w:rsidRDefault="00047EE0" w:rsidP="00431C1E">
            <w:r w:rsidRPr="00F67A90">
              <w:rPr>
                <w:b/>
              </w:rPr>
              <w:t>Note:</w:t>
            </w:r>
            <w:r w:rsidRPr="00F67A90">
              <w:t xml:space="preserve"> </w:t>
            </w:r>
            <w:r w:rsidR="00BF1865" w:rsidRPr="00F67A90">
              <w:t xml:space="preserve">Guitar </w:t>
            </w:r>
            <w:r w:rsidR="004546D5">
              <w:t>b</w:t>
            </w:r>
            <w:r w:rsidR="00DA43E3" w:rsidRPr="00F67A90">
              <w:t xml:space="preserve">ody </w:t>
            </w:r>
            <w:r w:rsidR="004546D5">
              <w:t>b</w:t>
            </w:r>
            <w:r w:rsidR="00DA43E3" w:rsidRPr="00F67A90">
              <w:t xml:space="preserve">lanks maybe received preformed from </w:t>
            </w:r>
            <w:r w:rsidR="006F301C" w:rsidRPr="00F67A90">
              <w:t xml:space="preserve">a </w:t>
            </w:r>
            <w:r w:rsidR="004546D5">
              <w:t>v</w:t>
            </w:r>
            <w:r w:rsidR="00DA43E3" w:rsidRPr="00F67A90">
              <w:t>endor.</w:t>
            </w:r>
          </w:p>
        </w:tc>
      </w:tr>
      <w:tr w:rsidR="00DA43E3" w:rsidRPr="006A1BCD" w14:paraId="2B3B2181" w14:textId="77777777" w:rsidTr="1521EB05">
        <w:trPr>
          <w:cantSplit/>
        </w:trPr>
        <w:tc>
          <w:tcPr>
            <w:tcW w:w="725" w:type="dxa"/>
            <w:gridSpan w:val="2"/>
            <w:shd w:val="clear" w:color="auto" w:fill="86764E"/>
          </w:tcPr>
          <w:p w14:paraId="02B4A97C" w14:textId="77777777" w:rsidR="00DA43E3" w:rsidRPr="006A1BCD" w:rsidRDefault="00DA43E3" w:rsidP="00E74DF9"/>
        </w:tc>
        <w:tc>
          <w:tcPr>
            <w:tcW w:w="3775" w:type="dxa"/>
            <w:gridSpan w:val="3"/>
          </w:tcPr>
          <w:p w14:paraId="67D6BA42" w14:textId="7333D9EC" w:rsidR="00DA43E3" w:rsidRPr="00F67A90" w:rsidRDefault="002705CC" w:rsidP="00E74DF9">
            <w:pPr>
              <w:pStyle w:val="ListParagraph"/>
              <w:numPr>
                <w:ilvl w:val="0"/>
                <w:numId w:val="2"/>
              </w:numPr>
              <w:contextualSpacing w:val="0"/>
            </w:pPr>
            <w:r w:rsidRPr="00F67A90">
              <w:t xml:space="preserve">Select a stack of </w:t>
            </w:r>
            <w:r w:rsidR="004546D5">
              <w:t>g</w:t>
            </w:r>
            <w:r w:rsidRPr="00F67A90">
              <w:t xml:space="preserve">uitar </w:t>
            </w:r>
            <w:r w:rsidR="004546D5">
              <w:t>b</w:t>
            </w:r>
            <w:r w:rsidRPr="00F67A90">
              <w:t xml:space="preserve">ody </w:t>
            </w:r>
            <w:r w:rsidR="004546D5">
              <w:t>b</w:t>
            </w:r>
            <w:r w:rsidRPr="00F67A90">
              <w:t>lanks f</w:t>
            </w:r>
            <w:r w:rsidR="006F301C" w:rsidRPr="00F67A90">
              <w:t xml:space="preserve">rom the </w:t>
            </w:r>
            <w:r w:rsidR="0097687F" w:rsidRPr="00F67A90">
              <w:t>pallet of</w:t>
            </w:r>
            <w:r w:rsidR="006F301C" w:rsidRPr="00F67A90">
              <w:t xml:space="preserve"> </w:t>
            </w:r>
            <w:r w:rsidR="004546D5">
              <w:t>g</w:t>
            </w:r>
            <w:r w:rsidR="006F301C" w:rsidRPr="00F67A90">
              <w:t xml:space="preserve">uitar </w:t>
            </w:r>
            <w:r w:rsidR="004546D5">
              <w:t>b</w:t>
            </w:r>
            <w:r w:rsidR="006F301C" w:rsidRPr="00F67A90">
              <w:t xml:space="preserve">ody </w:t>
            </w:r>
            <w:r w:rsidR="004546D5">
              <w:t>b</w:t>
            </w:r>
            <w:r w:rsidR="006F301C" w:rsidRPr="00F67A90">
              <w:t>lanks that are to be processed</w:t>
            </w:r>
            <w:r w:rsidR="001127D4" w:rsidRPr="00F67A90">
              <w:t>.</w:t>
            </w:r>
          </w:p>
        </w:tc>
        <w:tc>
          <w:tcPr>
            <w:tcW w:w="8470" w:type="dxa"/>
            <w:gridSpan w:val="3"/>
            <w:vAlign w:val="center"/>
          </w:tcPr>
          <w:p w14:paraId="33B4695F" w14:textId="3E0DD9E0" w:rsidR="00DA43E3" w:rsidRPr="006A1BCD" w:rsidRDefault="002705CC" w:rsidP="006F301C">
            <w:pPr>
              <w:jc w:val="center"/>
            </w:pPr>
            <w:r w:rsidRPr="006A1BCD">
              <w:rPr>
                <w:noProof/>
              </w:rPr>
              <w:drawing>
                <wp:inline distT="0" distB="0" distL="0" distR="0" wp14:anchorId="62E35A20" wp14:editId="4149CCD8">
                  <wp:extent cx="3800360" cy="3771900"/>
                  <wp:effectExtent l="0" t="0" r="0" b="0"/>
                  <wp:docPr id="133182987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8962" cy="3889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05C" w:rsidRPr="006A1BCD" w14:paraId="67DAB70C" w14:textId="77777777" w:rsidTr="1521EB05">
        <w:trPr>
          <w:cantSplit/>
          <w:trHeight w:val="440"/>
        </w:trPr>
        <w:tc>
          <w:tcPr>
            <w:tcW w:w="725" w:type="dxa"/>
            <w:gridSpan w:val="2"/>
            <w:vMerge w:val="restart"/>
            <w:shd w:val="clear" w:color="auto" w:fill="FF3200"/>
            <w:vAlign w:val="center"/>
          </w:tcPr>
          <w:p w14:paraId="25E12CA6" w14:textId="77777777" w:rsidR="00A8605C" w:rsidRPr="006A1BCD" w:rsidRDefault="00A8605C" w:rsidP="00431C1E">
            <w:pPr>
              <w:jc w:val="center"/>
            </w:pPr>
            <w:r w:rsidRPr="006A1BCD">
              <w:rPr>
                <w:b/>
                <w:bCs/>
                <w:noProof/>
                <w:color w:val="FFFFFF" w:themeColor="background1"/>
              </w:rPr>
              <w:drawing>
                <wp:inline distT="0" distB="0" distL="0" distR="0" wp14:anchorId="4CAD26F8" wp14:editId="29BCC93E">
                  <wp:extent cx="320040" cy="313690"/>
                  <wp:effectExtent l="0" t="0" r="3810" b="0"/>
                  <wp:docPr id="1002662343" name="Picture 12" descr="A hand in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973449" name="Picture 12" descr="A hand in a circle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5" w:type="dxa"/>
            <w:gridSpan w:val="3"/>
            <w:vMerge w:val="restart"/>
            <w:tcBorders>
              <w:right w:val="nil"/>
            </w:tcBorders>
            <w:vAlign w:val="center"/>
          </w:tcPr>
          <w:p w14:paraId="4A7AB1F3" w14:textId="77777777" w:rsidR="00A8605C" w:rsidRPr="006A1BCD" w:rsidRDefault="00A8605C" w:rsidP="00431C1E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4A811E7F" wp14:editId="5B5EB5B0">
                  <wp:extent cx="942810" cy="787400"/>
                  <wp:effectExtent l="0" t="0" r="0" b="0"/>
                  <wp:docPr id="903790112" name="Picture 23" descr="A black and gold logo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47504" name="Picture 23" descr="A black and gold logo&#10;&#10;Description automatically generated with medium confidenc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080" cy="80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3"/>
            <w:tcBorders>
              <w:left w:val="nil"/>
            </w:tcBorders>
            <w:vAlign w:val="center"/>
          </w:tcPr>
          <w:p w14:paraId="6009825B" w14:textId="51E18803" w:rsidR="00A8605C" w:rsidRPr="00F67A90" w:rsidRDefault="00A8605C" w:rsidP="00431C1E">
            <w:r w:rsidRPr="5243A7E9">
              <w:rPr>
                <w:b/>
                <w:color w:val="FF0000"/>
              </w:rPr>
              <w:t>Warning!</w:t>
            </w:r>
            <w:r w:rsidRPr="5243A7E9">
              <w:rPr>
                <w:color w:val="FF0000"/>
              </w:rPr>
              <w:t xml:space="preserve"> </w:t>
            </w:r>
            <w:r w:rsidRPr="5243A7E9">
              <w:t xml:space="preserve">Use your hand as a guide. The quantity of </w:t>
            </w:r>
            <w:r w:rsidR="004546D5">
              <w:t>g</w:t>
            </w:r>
            <w:r w:rsidRPr="5243A7E9">
              <w:t xml:space="preserve">uitar </w:t>
            </w:r>
            <w:r w:rsidR="004546D5">
              <w:t>b</w:t>
            </w:r>
            <w:r w:rsidRPr="5243A7E9">
              <w:t xml:space="preserve">odies should be able to fit in the palm of your hand between a bent thumb and </w:t>
            </w:r>
            <w:r w:rsidR="004546D5">
              <w:t>p</w:t>
            </w:r>
            <w:r w:rsidRPr="5243A7E9">
              <w:t xml:space="preserve">inky finger (as pictured.)  This will give the </w:t>
            </w:r>
            <w:r w:rsidR="004546D5">
              <w:t>o</w:t>
            </w:r>
            <w:r w:rsidRPr="5243A7E9">
              <w:t xml:space="preserve">perator maximum control when processing more than </w:t>
            </w:r>
            <w:r w:rsidR="004546D5">
              <w:t>g</w:t>
            </w:r>
            <w:r w:rsidRPr="5243A7E9">
              <w:t xml:space="preserve">uitar </w:t>
            </w:r>
            <w:r w:rsidR="004546D5">
              <w:t>b</w:t>
            </w:r>
            <w:r w:rsidRPr="5243A7E9">
              <w:t>ody at a time.</w:t>
            </w:r>
          </w:p>
        </w:tc>
      </w:tr>
      <w:tr w:rsidR="00A8605C" w:rsidRPr="006A1BCD" w14:paraId="019AE5F3" w14:textId="77777777" w:rsidTr="1521EB05">
        <w:trPr>
          <w:cantSplit/>
          <w:trHeight w:val="440"/>
        </w:trPr>
        <w:tc>
          <w:tcPr>
            <w:tcW w:w="725" w:type="dxa"/>
            <w:gridSpan w:val="2"/>
            <w:vMerge/>
            <w:vAlign w:val="center"/>
          </w:tcPr>
          <w:p w14:paraId="314B641F" w14:textId="77777777" w:rsidR="00A8605C" w:rsidRPr="006A1BCD" w:rsidRDefault="00A8605C" w:rsidP="00A8605C">
            <w:pPr>
              <w:jc w:val="center"/>
              <w:rPr>
                <w:b/>
                <w:bCs/>
                <w:noProof/>
                <w:color w:val="FFFFFF" w:themeColor="background1"/>
              </w:rPr>
            </w:pPr>
          </w:p>
        </w:tc>
        <w:tc>
          <w:tcPr>
            <w:tcW w:w="3775" w:type="dxa"/>
            <w:gridSpan w:val="3"/>
            <w:vMerge/>
            <w:vAlign w:val="center"/>
          </w:tcPr>
          <w:p w14:paraId="344CB68E" w14:textId="77777777" w:rsidR="00A8605C" w:rsidRPr="006A1BCD" w:rsidRDefault="00A8605C" w:rsidP="00A8605C">
            <w:pPr>
              <w:jc w:val="center"/>
              <w:rPr>
                <w:noProof/>
              </w:rPr>
            </w:pPr>
          </w:p>
        </w:tc>
        <w:tc>
          <w:tcPr>
            <w:tcW w:w="8470" w:type="dxa"/>
            <w:gridSpan w:val="3"/>
            <w:tcBorders>
              <w:left w:val="nil"/>
            </w:tcBorders>
            <w:vAlign w:val="center"/>
          </w:tcPr>
          <w:p w14:paraId="7E042F63" w14:textId="12055B65" w:rsidR="00A8605C" w:rsidRPr="00F67A90" w:rsidRDefault="00A8605C" w:rsidP="00A8605C">
            <w:pPr>
              <w:rPr>
                <w:b/>
                <w:color w:val="FF0000"/>
              </w:rPr>
            </w:pPr>
            <w:r w:rsidRPr="00F67A90">
              <w:rPr>
                <w:b/>
                <w:color w:val="FF0000"/>
              </w:rPr>
              <w:t>Warning!</w:t>
            </w:r>
            <w:r w:rsidRPr="00F67A90">
              <w:rPr>
                <w:color w:val="FF0000"/>
              </w:rPr>
              <w:t xml:space="preserve"> </w:t>
            </w:r>
            <w:r w:rsidRPr="00F67A90">
              <w:t xml:space="preserve">If </w:t>
            </w:r>
            <w:r w:rsidR="0022733D">
              <w:t>o</w:t>
            </w:r>
            <w:r w:rsidRPr="00F67A90">
              <w:t xml:space="preserve">perator does not have maximum control of the stack, the </w:t>
            </w:r>
            <w:r w:rsidR="004546D5">
              <w:t>b</w:t>
            </w:r>
            <w:r w:rsidRPr="00F67A90">
              <w:t xml:space="preserve">and </w:t>
            </w:r>
            <w:r w:rsidR="004546D5">
              <w:t>s</w:t>
            </w:r>
            <w:r w:rsidRPr="00F67A90">
              <w:t>aw may whip and result in possible injury.</w:t>
            </w:r>
          </w:p>
        </w:tc>
      </w:tr>
      <w:tr w:rsidR="00A8605C" w:rsidRPr="006A1BCD" w14:paraId="4447650B" w14:textId="77777777" w:rsidTr="1521EB05">
        <w:tc>
          <w:tcPr>
            <w:tcW w:w="725" w:type="dxa"/>
            <w:gridSpan w:val="2"/>
            <w:shd w:val="clear" w:color="auto" w:fill="86764E"/>
          </w:tcPr>
          <w:p w14:paraId="671933A1" w14:textId="713F0E9D" w:rsidR="00A8605C" w:rsidRPr="006A1BCD" w:rsidRDefault="00A8605C" w:rsidP="00A8605C"/>
        </w:tc>
        <w:tc>
          <w:tcPr>
            <w:tcW w:w="3775" w:type="dxa"/>
            <w:gridSpan w:val="3"/>
          </w:tcPr>
          <w:p w14:paraId="4CDE9D46" w14:textId="52C6F962" w:rsidR="00A8605C" w:rsidRPr="00F67A90" w:rsidRDefault="00A8605C" w:rsidP="00A8605C">
            <w:pPr>
              <w:pStyle w:val="ListParagraph"/>
              <w:numPr>
                <w:ilvl w:val="0"/>
                <w:numId w:val="2"/>
              </w:numPr>
            </w:pPr>
            <w:r w:rsidRPr="00F67A90">
              <w:t xml:space="preserve">Unlock the </w:t>
            </w:r>
            <w:r w:rsidR="0022733D">
              <w:t>b</w:t>
            </w:r>
            <w:r w:rsidRPr="00F67A90">
              <w:t xml:space="preserve">and </w:t>
            </w:r>
            <w:r w:rsidR="0022733D">
              <w:t>s</w:t>
            </w:r>
            <w:r w:rsidRPr="00F67A90">
              <w:t xml:space="preserve">aw </w:t>
            </w:r>
            <w:r w:rsidR="0022733D">
              <w:t>b</w:t>
            </w:r>
            <w:r w:rsidRPr="00F67A90">
              <w:t xml:space="preserve">lank </w:t>
            </w:r>
            <w:r w:rsidR="0022733D">
              <w:t>h</w:t>
            </w:r>
            <w:r w:rsidRPr="00F67A90">
              <w:t xml:space="preserve">eight </w:t>
            </w:r>
            <w:r w:rsidR="0022733D">
              <w:t>a</w:t>
            </w:r>
            <w:r w:rsidRPr="00F67A90">
              <w:t xml:space="preserve">djuster using the </w:t>
            </w:r>
            <w:r w:rsidR="0022733D">
              <w:t>h</w:t>
            </w:r>
            <w:r w:rsidRPr="00F67A90">
              <w:t xml:space="preserve">eight </w:t>
            </w:r>
            <w:r w:rsidR="0022733D">
              <w:t>a</w:t>
            </w:r>
            <w:r w:rsidRPr="00F67A90">
              <w:t xml:space="preserve">djuster </w:t>
            </w:r>
            <w:r w:rsidR="0022733D">
              <w:t>l</w:t>
            </w:r>
            <w:r w:rsidRPr="00F67A90">
              <w:t>ock.</w:t>
            </w:r>
          </w:p>
        </w:tc>
        <w:tc>
          <w:tcPr>
            <w:tcW w:w="8470" w:type="dxa"/>
            <w:gridSpan w:val="3"/>
            <w:vMerge w:val="restart"/>
            <w:vAlign w:val="center"/>
          </w:tcPr>
          <w:p w14:paraId="134474F4" w14:textId="4C0128E2" w:rsidR="00A8605C" w:rsidRPr="006A1BCD" w:rsidRDefault="00A8605C" w:rsidP="00A8605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6DDEE3" wp14:editId="118E390E">
                  <wp:extent cx="3882141" cy="4178300"/>
                  <wp:effectExtent l="0" t="0" r="4445" b="0"/>
                  <wp:docPr id="21101068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141" cy="417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05C" w:rsidRPr="006A1BCD" w14:paraId="6287A4B6" w14:textId="77777777" w:rsidTr="1521EB05">
        <w:tc>
          <w:tcPr>
            <w:tcW w:w="725" w:type="dxa"/>
            <w:gridSpan w:val="2"/>
            <w:shd w:val="clear" w:color="auto" w:fill="86764E"/>
          </w:tcPr>
          <w:p w14:paraId="1CEB3EF1" w14:textId="77777777" w:rsidR="00A8605C" w:rsidRPr="006A1BCD" w:rsidRDefault="00A8605C" w:rsidP="00A8605C"/>
        </w:tc>
        <w:tc>
          <w:tcPr>
            <w:tcW w:w="3775" w:type="dxa"/>
            <w:gridSpan w:val="3"/>
          </w:tcPr>
          <w:p w14:paraId="07DA7394" w14:textId="51D182E0" w:rsidR="00A8605C" w:rsidRPr="00F67A90" w:rsidRDefault="00A8605C" w:rsidP="00A8605C">
            <w:pPr>
              <w:pStyle w:val="ListParagraph"/>
              <w:numPr>
                <w:ilvl w:val="0"/>
                <w:numId w:val="2"/>
              </w:numPr>
            </w:pPr>
            <w:r w:rsidRPr="00F67A90">
              <w:t xml:space="preserve">Using the </w:t>
            </w:r>
            <w:r w:rsidR="0022733D">
              <w:t>h</w:t>
            </w:r>
            <w:r w:rsidRPr="00F67A90">
              <w:t xml:space="preserve">eight </w:t>
            </w:r>
            <w:r w:rsidR="0022733D">
              <w:t>a</w:t>
            </w:r>
            <w:r w:rsidRPr="00F67A90">
              <w:t xml:space="preserve">djuster </w:t>
            </w:r>
            <w:r w:rsidR="0022733D">
              <w:t>k</w:t>
            </w:r>
            <w:r w:rsidRPr="00F67A90">
              <w:t xml:space="preserve">nob, adjust the </w:t>
            </w:r>
            <w:r w:rsidR="0022733D">
              <w:t>b</w:t>
            </w:r>
            <w:r w:rsidRPr="00F67A90">
              <w:t xml:space="preserve">and </w:t>
            </w:r>
            <w:r w:rsidR="0022733D">
              <w:t>s</w:t>
            </w:r>
            <w:r w:rsidRPr="00F67A90">
              <w:t xml:space="preserve">aw </w:t>
            </w:r>
            <w:r w:rsidR="0022733D">
              <w:t>b</w:t>
            </w:r>
            <w:r w:rsidRPr="00F67A90">
              <w:t xml:space="preserve">lade </w:t>
            </w:r>
            <w:r w:rsidR="0022733D">
              <w:t>g</w:t>
            </w:r>
            <w:r w:rsidRPr="00F67A90">
              <w:t xml:space="preserve">uard to approximately ½” above </w:t>
            </w:r>
            <w:r w:rsidR="0022733D">
              <w:t>g</w:t>
            </w:r>
            <w:r w:rsidRPr="00F67A90">
              <w:t xml:space="preserve">uitar </w:t>
            </w:r>
            <w:r w:rsidR="0022733D">
              <w:t>b</w:t>
            </w:r>
            <w:r w:rsidRPr="00F67A90">
              <w:t xml:space="preserve">ody </w:t>
            </w:r>
            <w:r w:rsidR="0022733D">
              <w:t>s</w:t>
            </w:r>
            <w:r w:rsidRPr="00F67A90">
              <w:t>tack.</w:t>
            </w:r>
          </w:p>
        </w:tc>
        <w:tc>
          <w:tcPr>
            <w:tcW w:w="8470" w:type="dxa"/>
            <w:gridSpan w:val="3"/>
            <w:vMerge/>
            <w:vAlign w:val="center"/>
          </w:tcPr>
          <w:p w14:paraId="6290A7F1" w14:textId="77777777" w:rsidR="00A8605C" w:rsidRPr="006A1BCD" w:rsidRDefault="00A8605C" w:rsidP="00A8605C">
            <w:pPr>
              <w:jc w:val="center"/>
              <w:rPr>
                <w:noProof/>
              </w:rPr>
            </w:pPr>
          </w:p>
        </w:tc>
      </w:tr>
      <w:tr w:rsidR="00A8605C" w:rsidRPr="006A1BCD" w14:paraId="3129C9F5" w14:textId="77777777" w:rsidTr="1521EB05">
        <w:tc>
          <w:tcPr>
            <w:tcW w:w="725" w:type="dxa"/>
            <w:gridSpan w:val="2"/>
            <w:shd w:val="clear" w:color="auto" w:fill="86764E"/>
          </w:tcPr>
          <w:p w14:paraId="05976703" w14:textId="77777777" w:rsidR="00A8605C" w:rsidRPr="006A1BCD" w:rsidRDefault="00A8605C" w:rsidP="00A8605C"/>
        </w:tc>
        <w:tc>
          <w:tcPr>
            <w:tcW w:w="3775" w:type="dxa"/>
            <w:gridSpan w:val="3"/>
          </w:tcPr>
          <w:p w14:paraId="1C579218" w14:textId="65949A7D" w:rsidR="00A8605C" w:rsidRPr="00F67A90" w:rsidRDefault="00A8605C" w:rsidP="00A8605C">
            <w:pPr>
              <w:pStyle w:val="ListParagraph"/>
              <w:numPr>
                <w:ilvl w:val="0"/>
                <w:numId w:val="2"/>
              </w:numPr>
            </w:pPr>
            <w:r w:rsidRPr="00F67A90">
              <w:t xml:space="preserve">Lock the </w:t>
            </w:r>
            <w:r w:rsidR="0022733D">
              <w:t>b</w:t>
            </w:r>
            <w:r w:rsidRPr="00F67A90">
              <w:t xml:space="preserve">and </w:t>
            </w:r>
            <w:r w:rsidR="0022733D">
              <w:t>s</w:t>
            </w:r>
            <w:r w:rsidRPr="00F67A90">
              <w:t xml:space="preserve">aw </w:t>
            </w:r>
            <w:r w:rsidR="0022733D">
              <w:t>b</w:t>
            </w:r>
            <w:r w:rsidRPr="00F67A90">
              <w:t xml:space="preserve">lank </w:t>
            </w:r>
            <w:r w:rsidR="0022733D">
              <w:t>h</w:t>
            </w:r>
            <w:r w:rsidRPr="00F67A90">
              <w:t xml:space="preserve">eight </w:t>
            </w:r>
            <w:r w:rsidR="0022733D">
              <w:t>a</w:t>
            </w:r>
            <w:r w:rsidRPr="00F67A90">
              <w:t xml:space="preserve">djuster in position using the </w:t>
            </w:r>
            <w:r w:rsidR="0022733D">
              <w:t>h</w:t>
            </w:r>
            <w:r w:rsidRPr="00F67A90">
              <w:t xml:space="preserve">eight </w:t>
            </w:r>
            <w:r w:rsidR="0022733D">
              <w:t>a</w:t>
            </w:r>
            <w:r w:rsidRPr="00F67A90">
              <w:t xml:space="preserve">djust </w:t>
            </w:r>
            <w:r w:rsidR="0022733D">
              <w:t>l</w:t>
            </w:r>
            <w:r w:rsidRPr="00F67A90">
              <w:t>ock.</w:t>
            </w:r>
          </w:p>
        </w:tc>
        <w:tc>
          <w:tcPr>
            <w:tcW w:w="8470" w:type="dxa"/>
            <w:gridSpan w:val="3"/>
            <w:vMerge/>
            <w:vAlign w:val="center"/>
          </w:tcPr>
          <w:p w14:paraId="668C5871" w14:textId="77777777" w:rsidR="00A8605C" w:rsidRPr="006A1BCD" w:rsidRDefault="00A8605C" w:rsidP="00A8605C">
            <w:pPr>
              <w:jc w:val="center"/>
              <w:rPr>
                <w:noProof/>
              </w:rPr>
            </w:pPr>
          </w:p>
        </w:tc>
      </w:tr>
      <w:tr w:rsidR="00A8605C" w:rsidRPr="006A1BCD" w14:paraId="1B7809D2" w14:textId="77777777" w:rsidTr="1521EB05">
        <w:tc>
          <w:tcPr>
            <w:tcW w:w="725" w:type="dxa"/>
            <w:gridSpan w:val="2"/>
            <w:shd w:val="clear" w:color="auto" w:fill="FF3200"/>
          </w:tcPr>
          <w:p w14:paraId="2DB14F7A" w14:textId="5A8EDB66" w:rsidR="00A8605C" w:rsidRPr="006A1BCD" w:rsidRDefault="00A8605C" w:rsidP="00A8605C">
            <w:r w:rsidRPr="006A1BCD">
              <w:rPr>
                <w:b/>
                <w:bCs/>
                <w:noProof/>
                <w:color w:val="FFFFFF" w:themeColor="background1"/>
              </w:rPr>
              <w:drawing>
                <wp:anchor distT="0" distB="0" distL="114300" distR="114300" simplePos="0" relativeHeight="251658243" behindDoc="1" locked="0" layoutInCell="1" allowOverlap="1" wp14:anchorId="671D7722" wp14:editId="707035E1">
                  <wp:simplePos x="0" y="0"/>
                  <wp:positionH relativeFrom="column">
                    <wp:posOffset>10491</wp:posOffset>
                  </wp:positionH>
                  <wp:positionV relativeFrom="margin">
                    <wp:posOffset>196740</wp:posOffset>
                  </wp:positionV>
                  <wp:extent cx="320040" cy="313690"/>
                  <wp:effectExtent l="0" t="0" r="3810" b="0"/>
                  <wp:wrapSquare wrapText="bothSides"/>
                  <wp:docPr id="1308761064" name="Picture 12" descr="A hand in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973449" name="Picture 12" descr="A hand in a circle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A1BCD">
              <w:t xml:space="preserve"> </w:t>
            </w:r>
          </w:p>
        </w:tc>
        <w:tc>
          <w:tcPr>
            <w:tcW w:w="3775" w:type="dxa"/>
            <w:gridSpan w:val="3"/>
            <w:tcBorders>
              <w:right w:val="nil"/>
            </w:tcBorders>
            <w:vAlign w:val="center"/>
          </w:tcPr>
          <w:p w14:paraId="0642D8C2" w14:textId="692271FA" w:rsidR="00A8605C" w:rsidRPr="006A1BCD" w:rsidRDefault="00A8605C" w:rsidP="00A8605C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697B6BBE" wp14:editId="3EE155C1">
                  <wp:extent cx="547438" cy="457200"/>
                  <wp:effectExtent l="0" t="0" r="5080" b="0"/>
                  <wp:docPr id="1227735314" name="Picture 23" descr="A black and gold logo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47504" name="Picture 23" descr="A black and gold logo&#10;&#10;Description automatically generated with medium confidenc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3"/>
            <w:tcBorders>
              <w:left w:val="nil"/>
            </w:tcBorders>
            <w:vAlign w:val="center"/>
          </w:tcPr>
          <w:p w14:paraId="4D82515C" w14:textId="1A3C58BD" w:rsidR="00A8605C" w:rsidRPr="00F67A90" w:rsidRDefault="00A8605C" w:rsidP="00A8605C">
            <w:r w:rsidRPr="00F67A90">
              <w:rPr>
                <w:b/>
                <w:color w:val="FF0000"/>
              </w:rPr>
              <w:t>Warning!</w:t>
            </w:r>
            <w:r w:rsidRPr="00F67A90">
              <w:rPr>
                <w:color w:val="FF0000"/>
              </w:rPr>
              <w:t xml:space="preserve"> </w:t>
            </w:r>
            <w:r w:rsidRPr="00F67A90">
              <w:t xml:space="preserve">Not adjusting the </w:t>
            </w:r>
            <w:r w:rsidR="0022733D">
              <w:t>b</w:t>
            </w:r>
            <w:r w:rsidRPr="00F67A90">
              <w:t xml:space="preserve">and </w:t>
            </w:r>
            <w:r w:rsidR="0022733D">
              <w:t>s</w:t>
            </w:r>
            <w:r w:rsidRPr="00F67A90">
              <w:t xml:space="preserve">aw </w:t>
            </w:r>
            <w:r w:rsidR="0022733D">
              <w:t>b</w:t>
            </w:r>
            <w:r w:rsidRPr="00F67A90">
              <w:t xml:space="preserve">lade to the approximate clearance height can cause the </w:t>
            </w:r>
            <w:r w:rsidR="0022733D">
              <w:t>b</w:t>
            </w:r>
            <w:r w:rsidRPr="00F67A90">
              <w:t xml:space="preserve">and </w:t>
            </w:r>
            <w:r w:rsidR="0022733D">
              <w:t>s</w:t>
            </w:r>
            <w:r w:rsidRPr="00F67A90">
              <w:t xml:space="preserve">aw </w:t>
            </w:r>
            <w:r w:rsidR="0022733D">
              <w:t>b</w:t>
            </w:r>
            <w:r w:rsidRPr="00F67A90">
              <w:t>lade to become unstable which could result in injury.</w:t>
            </w:r>
          </w:p>
        </w:tc>
      </w:tr>
      <w:tr w:rsidR="00DA43E3" w:rsidRPr="006A1BCD" w14:paraId="1F491787" w14:textId="77777777" w:rsidTr="1521EB05">
        <w:trPr>
          <w:gridAfter w:val="1"/>
          <w:wAfter w:w="16" w:type="dxa"/>
          <w:cantSplit/>
          <w:trHeight w:val="3505"/>
        </w:trPr>
        <w:tc>
          <w:tcPr>
            <w:tcW w:w="731" w:type="dxa"/>
            <w:gridSpan w:val="3"/>
            <w:shd w:val="clear" w:color="auto" w:fill="86764E"/>
          </w:tcPr>
          <w:p w14:paraId="5A0EBAF2" w14:textId="17FAEF10" w:rsidR="00DA43E3" w:rsidRPr="006A1BCD" w:rsidRDefault="00DA43E3" w:rsidP="0067618A"/>
        </w:tc>
        <w:tc>
          <w:tcPr>
            <w:tcW w:w="3677" w:type="dxa"/>
          </w:tcPr>
          <w:p w14:paraId="0B1FD8F8" w14:textId="5C0F230A" w:rsidR="0067618A" w:rsidRPr="00F67A90" w:rsidRDefault="07D9C8DF" w:rsidP="44213A99">
            <w:pPr>
              <w:pStyle w:val="ListParagraph"/>
              <w:numPr>
                <w:ilvl w:val="0"/>
                <w:numId w:val="2"/>
              </w:numPr>
            </w:pPr>
            <w:r w:rsidRPr="00F67A90">
              <w:t xml:space="preserve">Set the </w:t>
            </w:r>
            <w:r w:rsidR="0092254B">
              <w:t>b</w:t>
            </w:r>
            <w:r w:rsidRPr="00F67A90">
              <w:t xml:space="preserve">and </w:t>
            </w:r>
            <w:r w:rsidR="0092254B">
              <w:t>s</w:t>
            </w:r>
            <w:r w:rsidRPr="00F67A90">
              <w:t xml:space="preserve">aw </w:t>
            </w:r>
            <w:r w:rsidR="0092254B">
              <w:t>b</w:t>
            </w:r>
            <w:r w:rsidRPr="00F67A90">
              <w:t xml:space="preserve">lade </w:t>
            </w:r>
            <w:r w:rsidR="0092254B">
              <w:t>t</w:t>
            </w:r>
            <w:r w:rsidRPr="00F67A90">
              <w:t xml:space="preserve">ension </w:t>
            </w:r>
            <w:r w:rsidR="0092254B">
              <w:t>a</w:t>
            </w:r>
            <w:r w:rsidRPr="00F67A90">
              <w:t xml:space="preserve">djuster in accordance with the width of the </w:t>
            </w:r>
            <w:r w:rsidR="0092254B">
              <w:t>b</w:t>
            </w:r>
            <w:r w:rsidRPr="00F67A90">
              <w:t xml:space="preserve">and </w:t>
            </w:r>
            <w:r w:rsidR="0092254B">
              <w:t>s</w:t>
            </w:r>
            <w:r w:rsidRPr="00F67A90">
              <w:t xml:space="preserve">aw </w:t>
            </w:r>
            <w:r w:rsidR="0092254B">
              <w:t>b</w:t>
            </w:r>
            <w:r w:rsidRPr="00F67A90">
              <w:t>lade.</w:t>
            </w:r>
          </w:p>
          <w:p w14:paraId="0226B47A" w14:textId="76226C6A" w:rsidR="0067618A" w:rsidRPr="006A1BCD" w:rsidRDefault="07D9C8DF" w:rsidP="44213A99">
            <w:pPr>
              <w:pStyle w:val="ListParagraph"/>
              <w:numPr>
                <w:ilvl w:val="1"/>
                <w:numId w:val="2"/>
              </w:numPr>
            </w:pPr>
            <w:r w:rsidRPr="00F67A90">
              <w:rPr>
                <w:b/>
              </w:rPr>
              <w:t>Example</w:t>
            </w:r>
            <w:r w:rsidR="62B1D9C5" w:rsidRPr="00F67A90">
              <w:rPr>
                <w:b/>
              </w:rPr>
              <w:t xml:space="preserve">: </w:t>
            </w:r>
            <w:r w:rsidR="62B1D9C5" w:rsidRPr="00F67A90">
              <w:t>1</w:t>
            </w:r>
            <w:r w:rsidRPr="00F67A90">
              <w:t xml:space="preserve">/2” </w:t>
            </w:r>
            <w:r w:rsidR="0092254B">
              <w:t>b</w:t>
            </w:r>
            <w:r w:rsidRPr="00F67A90">
              <w:t xml:space="preserve">and </w:t>
            </w:r>
            <w:r w:rsidR="0092254B">
              <w:t>s</w:t>
            </w:r>
            <w:r w:rsidRPr="00F67A90">
              <w:t xml:space="preserve">aw </w:t>
            </w:r>
            <w:r w:rsidR="0092254B">
              <w:t>b</w:t>
            </w:r>
            <w:r w:rsidRPr="00F67A90">
              <w:t xml:space="preserve">lade width corresponds to the ½” </w:t>
            </w:r>
            <w:r w:rsidR="0092254B">
              <w:t>b</w:t>
            </w:r>
            <w:r w:rsidRPr="00F67A90">
              <w:t xml:space="preserve">lade </w:t>
            </w:r>
            <w:r w:rsidR="0092254B">
              <w:t>w</w:t>
            </w:r>
            <w:r w:rsidRPr="00F67A90">
              <w:t xml:space="preserve">idth </w:t>
            </w:r>
            <w:r w:rsidR="0092254B">
              <w:t>s</w:t>
            </w:r>
            <w:r w:rsidRPr="00F67A90">
              <w:t>cale setting.</w:t>
            </w:r>
          </w:p>
        </w:tc>
        <w:tc>
          <w:tcPr>
            <w:tcW w:w="8546" w:type="dxa"/>
            <w:gridSpan w:val="3"/>
            <w:vAlign w:val="center"/>
          </w:tcPr>
          <w:p w14:paraId="21E668A4" w14:textId="5E378377" w:rsidR="00DA43E3" w:rsidRPr="006A1BCD" w:rsidRDefault="00043823" w:rsidP="00043823">
            <w:pPr>
              <w:jc w:val="center"/>
            </w:pPr>
            <w:r w:rsidRPr="006A1BCD">
              <w:rPr>
                <w:noProof/>
              </w:rPr>
              <w:drawing>
                <wp:inline distT="0" distB="0" distL="0" distR="0" wp14:anchorId="0B78849F" wp14:editId="79B2F8F6">
                  <wp:extent cx="5200650" cy="3430057"/>
                  <wp:effectExtent l="0" t="0" r="0" b="0"/>
                  <wp:docPr id="5388621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6116" cy="3446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4B1" w:rsidRPr="006A1BCD" w14:paraId="0309AD86" w14:textId="77777777" w:rsidTr="1521EB05">
        <w:tc>
          <w:tcPr>
            <w:tcW w:w="731" w:type="dxa"/>
            <w:gridSpan w:val="3"/>
            <w:shd w:val="clear" w:color="auto" w:fill="FF3200"/>
          </w:tcPr>
          <w:p w14:paraId="21431127" w14:textId="77777777" w:rsidR="009A74B1" w:rsidRPr="006A1BCD" w:rsidRDefault="009A74B1" w:rsidP="00431C1E">
            <w:r w:rsidRPr="006A1BCD">
              <w:rPr>
                <w:b/>
                <w:bCs/>
                <w:noProof/>
                <w:color w:val="FFFFFF" w:themeColor="background1"/>
              </w:rPr>
              <w:drawing>
                <wp:anchor distT="0" distB="0" distL="114300" distR="114300" simplePos="0" relativeHeight="251658242" behindDoc="1" locked="0" layoutInCell="1" allowOverlap="1" wp14:anchorId="6F47F554" wp14:editId="369B7900">
                  <wp:simplePos x="0" y="0"/>
                  <wp:positionH relativeFrom="column">
                    <wp:posOffset>10491</wp:posOffset>
                  </wp:positionH>
                  <wp:positionV relativeFrom="margin">
                    <wp:posOffset>196740</wp:posOffset>
                  </wp:positionV>
                  <wp:extent cx="320040" cy="313690"/>
                  <wp:effectExtent l="0" t="0" r="3810" b="0"/>
                  <wp:wrapSquare wrapText="bothSides"/>
                  <wp:docPr id="13091835" name="Picture 12" descr="A hand in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973449" name="Picture 12" descr="A hand in a circle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A1BCD">
              <w:t xml:space="preserve"> </w:t>
            </w:r>
          </w:p>
        </w:tc>
        <w:tc>
          <w:tcPr>
            <w:tcW w:w="3677" w:type="dxa"/>
            <w:tcBorders>
              <w:right w:val="nil"/>
            </w:tcBorders>
            <w:vAlign w:val="center"/>
          </w:tcPr>
          <w:p w14:paraId="24F5BCB1" w14:textId="77777777" w:rsidR="009A74B1" w:rsidRPr="006A1BCD" w:rsidRDefault="009A74B1" w:rsidP="00431C1E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057DB49E" wp14:editId="4286CD0B">
                  <wp:extent cx="547438" cy="457200"/>
                  <wp:effectExtent l="0" t="0" r="5080" b="0"/>
                  <wp:docPr id="1703031340" name="Picture 23" descr="A black and gold logo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47504" name="Picture 23" descr="A black and gold logo&#10;&#10;Description automatically generated with medium confidenc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2" w:type="dxa"/>
            <w:gridSpan w:val="4"/>
            <w:tcBorders>
              <w:left w:val="nil"/>
            </w:tcBorders>
            <w:vAlign w:val="center"/>
          </w:tcPr>
          <w:p w14:paraId="02549CA2" w14:textId="2B6AB49A" w:rsidR="009A74B1" w:rsidRPr="00F67A90" w:rsidRDefault="48F14E7F" w:rsidP="00431C1E">
            <w:r w:rsidRPr="00F67A90">
              <w:rPr>
                <w:b/>
                <w:color w:val="FF0000"/>
              </w:rPr>
              <w:t>Warning!</w:t>
            </w:r>
            <w:r w:rsidRPr="00F67A90">
              <w:rPr>
                <w:color w:val="FF0000"/>
              </w:rPr>
              <w:t xml:space="preserve"> </w:t>
            </w:r>
            <w:r w:rsidRPr="00F67A90">
              <w:t xml:space="preserve">Not adjusting the </w:t>
            </w:r>
            <w:r w:rsidR="0092254B">
              <w:t>b</w:t>
            </w:r>
            <w:r w:rsidRPr="00F67A90">
              <w:t xml:space="preserve">and </w:t>
            </w:r>
            <w:r w:rsidR="0092254B">
              <w:t>s</w:t>
            </w:r>
            <w:r w:rsidRPr="00F67A90">
              <w:t xml:space="preserve">aw </w:t>
            </w:r>
            <w:r w:rsidR="0092254B">
              <w:t>b</w:t>
            </w:r>
            <w:r w:rsidRPr="00F67A90">
              <w:t xml:space="preserve">lade tension can cause the </w:t>
            </w:r>
            <w:r w:rsidR="0092254B">
              <w:t>b</w:t>
            </w:r>
            <w:r w:rsidRPr="00F67A90">
              <w:t xml:space="preserve">and </w:t>
            </w:r>
            <w:r w:rsidR="0092254B">
              <w:t>s</w:t>
            </w:r>
            <w:r w:rsidRPr="00F67A90">
              <w:t xml:space="preserve">aw </w:t>
            </w:r>
            <w:r w:rsidR="0092254B">
              <w:t>b</w:t>
            </w:r>
            <w:r w:rsidRPr="00F67A90">
              <w:t>lade to become unstable which could result in injury.</w:t>
            </w:r>
          </w:p>
        </w:tc>
      </w:tr>
    </w:tbl>
    <w:p w14:paraId="2552A9C7" w14:textId="77777777" w:rsidR="009A74B1" w:rsidRPr="006A1BCD" w:rsidRDefault="009A74B1" w:rsidP="009A74B1"/>
    <w:p w14:paraId="0002B658" w14:textId="77777777" w:rsidR="009A74B1" w:rsidRPr="006A1BCD" w:rsidRDefault="009A74B1"/>
    <w:p w14:paraId="15DED94D" w14:textId="77777777" w:rsidR="009A74B1" w:rsidRPr="006A1BCD" w:rsidRDefault="009A74B1"/>
    <w:tbl>
      <w:tblPr>
        <w:tblStyle w:val="TableGrid"/>
        <w:tblW w:w="129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31"/>
        <w:gridCol w:w="3679"/>
        <w:gridCol w:w="8550"/>
      </w:tblGrid>
      <w:tr w:rsidR="00DA43E3" w:rsidRPr="006A1BCD" w14:paraId="77617F48" w14:textId="77777777" w:rsidTr="1521EB05">
        <w:trPr>
          <w:cantSplit/>
          <w:trHeight w:val="3986"/>
        </w:trPr>
        <w:tc>
          <w:tcPr>
            <w:tcW w:w="731" w:type="dxa"/>
            <w:shd w:val="clear" w:color="auto" w:fill="86764E"/>
          </w:tcPr>
          <w:p w14:paraId="2A4B7A13" w14:textId="77777777" w:rsidR="00DA43E3" w:rsidRPr="006A1BCD" w:rsidRDefault="00DA43E3" w:rsidP="00E74DF9"/>
        </w:tc>
        <w:tc>
          <w:tcPr>
            <w:tcW w:w="3679" w:type="dxa"/>
          </w:tcPr>
          <w:p w14:paraId="2C96FBAD" w14:textId="309B3B4C" w:rsidR="00DA43E3" w:rsidRPr="00F67A90" w:rsidRDefault="17CEBAAC" w:rsidP="71F5BE0D">
            <w:pPr>
              <w:pStyle w:val="ListParagraph"/>
              <w:numPr>
                <w:ilvl w:val="0"/>
                <w:numId w:val="2"/>
              </w:numPr>
            </w:pPr>
            <w:r w:rsidRPr="71F5BE0D">
              <w:t xml:space="preserve">Condition the </w:t>
            </w:r>
            <w:r w:rsidR="0092254B">
              <w:t>b</w:t>
            </w:r>
            <w:r w:rsidRPr="71F5BE0D">
              <w:t xml:space="preserve">and </w:t>
            </w:r>
            <w:r w:rsidR="0092254B">
              <w:t>s</w:t>
            </w:r>
            <w:r w:rsidRPr="71F5BE0D">
              <w:t xml:space="preserve">aw </w:t>
            </w:r>
            <w:r w:rsidR="0092254B">
              <w:t>w</w:t>
            </w:r>
            <w:r w:rsidRPr="71F5BE0D">
              <w:t>orktable</w:t>
            </w:r>
            <w:r w:rsidR="6A98DEB6" w:rsidRPr="71F5BE0D">
              <w:t xml:space="preserve"> by </w:t>
            </w:r>
            <w:r w:rsidR="52CAB8C2" w:rsidRPr="71F5BE0D">
              <w:t>rubbing</w:t>
            </w:r>
            <w:r w:rsidRPr="71F5BE0D">
              <w:t xml:space="preserve"> </w:t>
            </w:r>
            <w:r w:rsidR="0092254B">
              <w:t>p</w:t>
            </w:r>
            <w:r w:rsidR="6B77269F" w:rsidRPr="71F5BE0D">
              <w:t>araffin</w:t>
            </w:r>
            <w:r w:rsidRPr="71F5BE0D">
              <w:t xml:space="preserve"> </w:t>
            </w:r>
            <w:r w:rsidR="0092254B">
              <w:t>w</w:t>
            </w:r>
            <w:r w:rsidRPr="71F5BE0D">
              <w:t>ax</w:t>
            </w:r>
            <w:r w:rsidR="6A98DEB6" w:rsidRPr="71F5BE0D">
              <w:t xml:space="preserve"> over the surface of worktable.</w:t>
            </w:r>
          </w:p>
        </w:tc>
        <w:tc>
          <w:tcPr>
            <w:tcW w:w="8550" w:type="dxa"/>
            <w:vAlign w:val="center"/>
          </w:tcPr>
          <w:p w14:paraId="3741EE58" w14:textId="0922198F" w:rsidR="00143411" w:rsidRPr="006A1BCD" w:rsidRDefault="00FA6BA1" w:rsidP="00FA6B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73D499" wp14:editId="6E4BC7BA">
                  <wp:extent cx="5241290" cy="3365897"/>
                  <wp:effectExtent l="0" t="0" r="0" b="6350"/>
                  <wp:docPr id="5285714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290" cy="3365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08210" w14:textId="77777777" w:rsidR="00932DFC" w:rsidRDefault="00932DFC"/>
    <w:p w14:paraId="52796B55" w14:textId="77777777" w:rsidR="0092254B" w:rsidRPr="006A1BCD" w:rsidRDefault="0092254B"/>
    <w:p w14:paraId="059B512C" w14:textId="77777777" w:rsidR="00BA39E7" w:rsidRPr="006A1BCD" w:rsidRDefault="00BA39E7"/>
    <w:p w14:paraId="4E4A60D1" w14:textId="77777777" w:rsidR="00BA39E7" w:rsidRPr="006A1BCD" w:rsidRDefault="00BA39E7"/>
    <w:p w14:paraId="0913F8EE" w14:textId="77777777" w:rsidR="00BA39E7" w:rsidRPr="006A1BCD" w:rsidRDefault="00BA39E7"/>
    <w:p w14:paraId="1C95CA8C" w14:textId="77777777" w:rsidR="005C79E0" w:rsidRPr="006A1BCD" w:rsidRDefault="005C79E0"/>
    <w:tbl>
      <w:tblPr>
        <w:tblStyle w:val="TableGrid"/>
        <w:tblW w:w="12989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725"/>
        <w:gridCol w:w="6"/>
        <w:gridCol w:w="3709"/>
        <w:gridCol w:w="8"/>
        <w:gridCol w:w="954"/>
        <w:gridCol w:w="7554"/>
        <w:gridCol w:w="9"/>
        <w:gridCol w:w="24"/>
      </w:tblGrid>
      <w:tr w:rsidR="00932DFC" w:rsidRPr="006A1BCD" w14:paraId="3B08D68B" w14:textId="77777777" w:rsidTr="1521EB05">
        <w:trPr>
          <w:cantSplit/>
          <w:trHeight w:val="569"/>
        </w:trPr>
        <w:tc>
          <w:tcPr>
            <w:tcW w:w="7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B8C3E2F" w14:textId="77777777" w:rsidR="00932DFC" w:rsidRPr="006A1BCD" w:rsidRDefault="00932DFC" w:rsidP="00431C1E"/>
        </w:tc>
        <w:tc>
          <w:tcPr>
            <w:tcW w:w="12264" w:type="dxa"/>
            <w:gridSpan w:val="7"/>
            <w:shd w:val="clear" w:color="auto" w:fill="86764E"/>
          </w:tcPr>
          <w:p w14:paraId="1E3A3B7C" w14:textId="2ED3E25B" w:rsidR="00932DFC" w:rsidRPr="006A1BCD" w:rsidRDefault="00932DFC" w:rsidP="00431C1E">
            <w:pPr>
              <w:pStyle w:val="Heading1"/>
            </w:pPr>
            <w:bookmarkStart w:id="7" w:name="_Toc195093614"/>
            <w:r w:rsidRPr="006A1BCD">
              <w:rPr>
                <w:b/>
                <w:bCs/>
              </w:rPr>
              <w:t>Process</w:t>
            </w:r>
            <w:bookmarkEnd w:id="7"/>
          </w:p>
        </w:tc>
      </w:tr>
      <w:tr w:rsidR="001F009F" w:rsidRPr="006A1BCD" w14:paraId="012680A6" w14:textId="77777777" w:rsidTr="1521EB05">
        <w:trPr>
          <w:trHeight w:val="1644"/>
        </w:trPr>
        <w:tc>
          <w:tcPr>
            <w:tcW w:w="731" w:type="dxa"/>
            <w:gridSpan w:val="2"/>
            <w:shd w:val="clear" w:color="auto" w:fill="86764E"/>
          </w:tcPr>
          <w:p w14:paraId="0E0097D1" w14:textId="14960185" w:rsidR="001F009F" w:rsidRPr="006A1BCD" w:rsidRDefault="001F009F" w:rsidP="001F009F"/>
        </w:tc>
        <w:tc>
          <w:tcPr>
            <w:tcW w:w="3717" w:type="dxa"/>
            <w:gridSpan w:val="2"/>
          </w:tcPr>
          <w:p w14:paraId="47CCD2C4" w14:textId="43F75DBA" w:rsidR="001F009F" w:rsidRPr="00F67A90" w:rsidRDefault="001F009F" w:rsidP="001F009F">
            <w:pPr>
              <w:pStyle w:val="ListParagraph"/>
              <w:numPr>
                <w:ilvl w:val="0"/>
                <w:numId w:val="24"/>
              </w:numPr>
            </w:pPr>
            <w:r w:rsidRPr="00F67A90">
              <w:t xml:space="preserve">Select the appropriate </w:t>
            </w:r>
            <w:r w:rsidR="0092254B">
              <w:t>g</w:t>
            </w:r>
            <w:r w:rsidRPr="00F67A90">
              <w:t xml:space="preserve">uitar </w:t>
            </w:r>
            <w:r w:rsidR="0092254B">
              <w:t>b</w:t>
            </w:r>
            <w:r w:rsidRPr="00F67A90">
              <w:t xml:space="preserve">ody </w:t>
            </w:r>
            <w:r w:rsidR="0092254B">
              <w:t>t</w:t>
            </w:r>
            <w:r w:rsidRPr="00F67A90">
              <w:t xml:space="preserve">emplate as communicated or as marked on the </w:t>
            </w:r>
            <w:r w:rsidR="0092254B">
              <w:t>g</w:t>
            </w:r>
            <w:r w:rsidRPr="00F67A90">
              <w:t xml:space="preserve">uitar </w:t>
            </w:r>
            <w:r w:rsidR="0092254B">
              <w:t>b</w:t>
            </w:r>
            <w:r w:rsidRPr="00F67A90">
              <w:t xml:space="preserve">ody </w:t>
            </w:r>
            <w:r w:rsidR="0092254B">
              <w:t>b</w:t>
            </w:r>
            <w:r w:rsidRPr="00F67A90">
              <w:t>lank.</w:t>
            </w:r>
          </w:p>
        </w:tc>
        <w:tc>
          <w:tcPr>
            <w:tcW w:w="8541" w:type="dxa"/>
            <w:gridSpan w:val="4"/>
            <w:vMerge w:val="restart"/>
            <w:tcBorders>
              <w:left w:val="nil"/>
            </w:tcBorders>
            <w:vAlign w:val="center"/>
          </w:tcPr>
          <w:p w14:paraId="17BE78A1" w14:textId="2A8ECC8A" w:rsidR="001F009F" w:rsidRPr="006A1BCD" w:rsidRDefault="004A760A" w:rsidP="004A760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17B972" wp14:editId="1362B12A">
                  <wp:extent cx="5288204" cy="4391908"/>
                  <wp:effectExtent l="0" t="0" r="8255" b="8890"/>
                  <wp:docPr id="36095431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204" cy="4391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09F" w:rsidRPr="006A1BCD" w14:paraId="5CB0C551" w14:textId="77777777" w:rsidTr="1521EB05">
        <w:trPr>
          <w:trHeight w:val="5680"/>
        </w:trPr>
        <w:tc>
          <w:tcPr>
            <w:tcW w:w="731" w:type="dxa"/>
            <w:gridSpan w:val="2"/>
            <w:shd w:val="clear" w:color="auto" w:fill="86764E"/>
          </w:tcPr>
          <w:p w14:paraId="5B18BA07" w14:textId="77777777" w:rsidR="001F009F" w:rsidRPr="006A1BCD" w:rsidRDefault="001F009F" w:rsidP="001F009F"/>
        </w:tc>
        <w:tc>
          <w:tcPr>
            <w:tcW w:w="3717" w:type="dxa"/>
            <w:gridSpan w:val="2"/>
          </w:tcPr>
          <w:p w14:paraId="5EA596E0" w14:textId="15DF70D1" w:rsidR="001F009F" w:rsidRPr="00F67A90" w:rsidRDefault="001F009F" w:rsidP="001F009F">
            <w:pPr>
              <w:pStyle w:val="ListParagraph"/>
              <w:numPr>
                <w:ilvl w:val="0"/>
                <w:numId w:val="24"/>
              </w:numPr>
            </w:pPr>
            <w:r w:rsidRPr="00F67A90">
              <w:t xml:space="preserve">Using a pencil, pen or wood crayon, trace the outline of the </w:t>
            </w:r>
            <w:r w:rsidR="0092254B">
              <w:t>g</w:t>
            </w:r>
            <w:r w:rsidRPr="00F67A90">
              <w:t xml:space="preserve">uitar </w:t>
            </w:r>
            <w:r w:rsidR="0092254B">
              <w:t>b</w:t>
            </w:r>
            <w:r w:rsidRPr="00F67A90">
              <w:t>ody profile.</w:t>
            </w:r>
          </w:p>
        </w:tc>
        <w:tc>
          <w:tcPr>
            <w:tcW w:w="8541" w:type="dxa"/>
            <w:gridSpan w:val="4"/>
            <w:vMerge/>
            <w:vAlign w:val="center"/>
          </w:tcPr>
          <w:p w14:paraId="119A04A4" w14:textId="77777777" w:rsidR="001F009F" w:rsidRPr="006A1BCD" w:rsidRDefault="001F009F" w:rsidP="001F009F">
            <w:pPr>
              <w:rPr>
                <w:noProof/>
              </w:rPr>
            </w:pPr>
          </w:p>
        </w:tc>
      </w:tr>
      <w:tr w:rsidR="001F009F" w:rsidRPr="006A1BCD" w14:paraId="23260375" w14:textId="77777777" w:rsidTr="1521EB05">
        <w:trPr>
          <w:gridAfter w:val="2"/>
          <w:wAfter w:w="33" w:type="dxa"/>
          <w:trHeight w:val="423"/>
        </w:trPr>
        <w:tc>
          <w:tcPr>
            <w:tcW w:w="731" w:type="dxa"/>
            <w:gridSpan w:val="2"/>
            <w:shd w:val="clear" w:color="auto" w:fill="86764E"/>
          </w:tcPr>
          <w:p w14:paraId="3F6DDD89" w14:textId="77777777" w:rsidR="001F009F" w:rsidRPr="00F67A90" w:rsidRDefault="001F009F" w:rsidP="001F009F"/>
        </w:tc>
        <w:tc>
          <w:tcPr>
            <w:tcW w:w="3709" w:type="dxa"/>
          </w:tcPr>
          <w:p w14:paraId="74D8AEA7" w14:textId="22FEE3A3" w:rsidR="001F009F" w:rsidRPr="00F67A90" w:rsidRDefault="1D4B7728" w:rsidP="001F009F">
            <w:pPr>
              <w:pStyle w:val="ListParagraph"/>
              <w:numPr>
                <w:ilvl w:val="0"/>
                <w:numId w:val="24"/>
              </w:numPr>
            </w:pPr>
            <w:r w:rsidRPr="00F67A90">
              <w:t xml:space="preserve">Turn on the </w:t>
            </w:r>
            <w:r w:rsidR="0092254B">
              <w:t>b</w:t>
            </w:r>
            <w:r w:rsidRPr="00F67A90">
              <w:t xml:space="preserve">and </w:t>
            </w:r>
            <w:r w:rsidR="0092254B">
              <w:t>s</w:t>
            </w:r>
            <w:r w:rsidRPr="00F67A90">
              <w:t xml:space="preserve">aw </w:t>
            </w:r>
            <w:r w:rsidR="0092254B">
              <w:t>b</w:t>
            </w:r>
            <w:r w:rsidRPr="00F67A90">
              <w:t>lade</w:t>
            </w:r>
            <w:r w:rsidR="48F14E7F" w:rsidRPr="00F67A90">
              <w:t xml:space="preserve"> using the </w:t>
            </w:r>
            <w:r w:rsidR="0092254B">
              <w:t>g</w:t>
            </w:r>
            <w:r w:rsidR="48F14E7F" w:rsidRPr="00F67A90">
              <w:t xml:space="preserve">reen “Saw Start” </w:t>
            </w:r>
            <w:r w:rsidR="0092254B">
              <w:t>b</w:t>
            </w:r>
            <w:r w:rsidR="48F14E7F" w:rsidRPr="00F67A90">
              <w:t>utton located</w:t>
            </w:r>
            <w:r w:rsidR="7E4C0D7E" w:rsidRPr="00F67A90">
              <w:t xml:space="preserve"> </w:t>
            </w:r>
            <w:r w:rsidR="48F14E7F" w:rsidRPr="00F67A90">
              <w:t xml:space="preserve">just to the left of the </w:t>
            </w:r>
            <w:r w:rsidR="0092254B">
              <w:t>b</w:t>
            </w:r>
            <w:r w:rsidR="48F14E7F" w:rsidRPr="00F67A90">
              <w:t xml:space="preserve">and </w:t>
            </w:r>
            <w:r w:rsidR="0092254B">
              <w:t>s</w:t>
            </w:r>
            <w:r w:rsidR="48F14E7F" w:rsidRPr="00F67A90">
              <w:t xml:space="preserve">aw </w:t>
            </w:r>
            <w:r w:rsidR="0092254B">
              <w:t>b</w:t>
            </w:r>
            <w:r w:rsidR="48F14E7F" w:rsidRPr="00F67A90">
              <w:t>lade table when facing unit.</w:t>
            </w:r>
            <w:r w:rsidR="14E826B1" w:rsidRPr="00F67A90">
              <w:t xml:space="preserve"> </w:t>
            </w:r>
          </w:p>
        </w:tc>
        <w:tc>
          <w:tcPr>
            <w:tcW w:w="8516" w:type="dxa"/>
            <w:gridSpan w:val="3"/>
            <w:tcBorders>
              <w:left w:val="nil"/>
            </w:tcBorders>
            <w:vAlign w:val="center"/>
          </w:tcPr>
          <w:p w14:paraId="37B12D5C" w14:textId="275567F5" w:rsidR="001F009F" w:rsidRPr="006A1BCD" w:rsidRDefault="009A74B1" w:rsidP="009A74B1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05DE59C7" wp14:editId="1E3EA4DA">
                  <wp:extent cx="3473450" cy="4672330"/>
                  <wp:effectExtent l="0" t="0" r="0" b="0"/>
                  <wp:docPr id="166525999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5944" cy="4689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09F" w:rsidRPr="006A1BCD" w14:paraId="0906F9D3" w14:textId="77777777" w:rsidTr="1521EB05">
        <w:trPr>
          <w:gridAfter w:val="2"/>
          <w:wAfter w:w="33" w:type="dxa"/>
          <w:trHeight w:val="423"/>
        </w:trPr>
        <w:tc>
          <w:tcPr>
            <w:tcW w:w="731" w:type="dxa"/>
            <w:gridSpan w:val="2"/>
            <w:shd w:val="clear" w:color="auto" w:fill="86764E"/>
          </w:tcPr>
          <w:p w14:paraId="045F5B9A" w14:textId="77777777" w:rsidR="001F009F" w:rsidRPr="006A1BCD" w:rsidRDefault="001F009F" w:rsidP="001F009F"/>
        </w:tc>
        <w:tc>
          <w:tcPr>
            <w:tcW w:w="3709" w:type="dxa"/>
          </w:tcPr>
          <w:p w14:paraId="5949C9FB" w14:textId="4C5B07FB" w:rsidR="001F009F" w:rsidRPr="00F67A90" w:rsidRDefault="2F784F3B" w:rsidP="001F009F">
            <w:pPr>
              <w:pStyle w:val="ListParagraph"/>
              <w:numPr>
                <w:ilvl w:val="0"/>
                <w:numId w:val="24"/>
              </w:numPr>
            </w:pPr>
            <w:r w:rsidRPr="00F67A90">
              <w:t xml:space="preserve">Using both hands to firmly grasp the stack of </w:t>
            </w:r>
            <w:r w:rsidR="0092254B">
              <w:t>g</w:t>
            </w:r>
            <w:r w:rsidRPr="00F67A90">
              <w:t xml:space="preserve">uitar </w:t>
            </w:r>
            <w:r w:rsidR="0092254B">
              <w:t>b</w:t>
            </w:r>
            <w:r w:rsidRPr="00F67A90">
              <w:t xml:space="preserve">ody </w:t>
            </w:r>
            <w:r w:rsidR="0092254B">
              <w:t>b</w:t>
            </w:r>
            <w:r w:rsidRPr="00F67A90">
              <w:t>lanks, c</w:t>
            </w:r>
            <w:r w:rsidR="1D4B7728" w:rsidRPr="00F67A90">
              <w:t xml:space="preserve">arefully trace the outline of the </w:t>
            </w:r>
            <w:r w:rsidR="0092254B">
              <w:t>g</w:t>
            </w:r>
            <w:r w:rsidR="1D4B7728" w:rsidRPr="00F67A90">
              <w:t xml:space="preserve">uitar </w:t>
            </w:r>
            <w:r w:rsidR="0092254B">
              <w:t>b</w:t>
            </w:r>
            <w:r w:rsidR="1D4B7728" w:rsidRPr="00F67A90">
              <w:t>ody profile leaving approximately ½ inch of material just outside the outline.</w:t>
            </w:r>
          </w:p>
        </w:tc>
        <w:tc>
          <w:tcPr>
            <w:tcW w:w="8516" w:type="dxa"/>
            <w:gridSpan w:val="3"/>
            <w:tcBorders>
              <w:left w:val="nil"/>
            </w:tcBorders>
            <w:vAlign w:val="center"/>
          </w:tcPr>
          <w:p w14:paraId="7ED6945F" w14:textId="6E51AF7E" w:rsidR="001F009F" w:rsidRPr="006A1BCD" w:rsidRDefault="009A74B1" w:rsidP="009A74B1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4EC655BB" wp14:editId="2C13F278">
                  <wp:extent cx="4940300" cy="3788647"/>
                  <wp:effectExtent l="0" t="0" r="0" b="2540"/>
                  <wp:docPr id="73607528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7312" cy="3840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760A" w:rsidRPr="006A1BCD" w14:paraId="34CA508F" w14:textId="77777777" w:rsidTr="1521EB05">
        <w:trPr>
          <w:gridAfter w:val="2"/>
          <w:wAfter w:w="33" w:type="dxa"/>
          <w:cantSplit/>
          <w:trHeight w:val="294"/>
        </w:trPr>
        <w:tc>
          <w:tcPr>
            <w:tcW w:w="725" w:type="dxa"/>
            <w:vMerge w:val="restart"/>
            <w:shd w:val="clear" w:color="auto" w:fill="FF3200"/>
            <w:vAlign w:val="center"/>
          </w:tcPr>
          <w:p w14:paraId="3DA10962" w14:textId="77777777" w:rsidR="004A760A" w:rsidRPr="006A1BCD" w:rsidRDefault="004A760A" w:rsidP="00431C1E">
            <w:pPr>
              <w:jc w:val="center"/>
            </w:pPr>
            <w:r w:rsidRPr="006A1BCD">
              <w:rPr>
                <w:b/>
                <w:bCs/>
                <w:noProof/>
                <w:color w:val="FFFFFF" w:themeColor="background1"/>
              </w:rPr>
              <w:drawing>
                <wp:inline distT="0" distB="0" distL="0" distR="0" wp14:anchorId="50813D43" wp14:editId="09181FD7">
                  <wp:extent cx="320040" cy="313690"/>
                  <wp:effectExtent l="0" t="0" r="3810" b="0"/>
                  <wp:docPr id="380528671" name="Picture 12" descr="A hand in a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973449" name="Picture 12" descr="A hand in a circle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gridSpan w:val="4"/>
            <w:vMerge w:val="restart"/>
            <w:tcBorders>
              <w:right w:val="nil"/>
            </w:tcBorders>
            <w:vAlign w:val="center"/>
          </w:tcPr>
          <w:p w14:paraId="65F1DACD" w14:textId="7ED4B9F2" w:rsidR="004A760A" w:rsidRPr="006A1BCD" w:rsidRDefault="00047EE0" w:rsidP="00047EE0">
            <w:pPr>
              <w:rPr>
                <w:noProof/>
              </w:rPr>
            </w:pPr>
            <w:r w:rsidRPr="006A1BCD">
              <w:rPr>
                <w:noProof/>
              </w:rPr>
              <w:t xml:space="preserve">                  </w:t>
            </w:r>
            <w:r w:rsidR="004A760A" w:rsidRPr="006A1BCD">
              <w:rPr>
                <w:noProof/>
              </w:rPr>
              <w:drawing>
                <wp:inline distT="0" distB="0" distL="0" distR="0" wp14:anchorId="7D8A2F2D" wp14:editId="7D90B7B2">
                  <wp:extent cx="1140496" cy="952500"/>
                  <wp:effectExtent l="0" t="0" r="2540" b="0"/>
                  <wp:docPr id="678235118" name="Picture 23" descr="A black and gold logo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47504" name="Picture 23" descr="A black and gold logo&#10;&#10;Description automatically generated with medium confidenc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515" cy="955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4" w:type="dxa"/>
            <w:tcBorders>
              <w:left w:val="nil"/>
            </w:tcBorders>
            <w:vAlign w:val="center"/>
          </w:tcPr>
          <w:p w14:paraId="0A63E163" w14:textId="502BF876" w:rsidR="004A760A" w:rsidRPr="006A1BCD" w:rsidRDefault="004A760A" w:rsidP="00431C1E">
            <w:r w:rsidRPr="006A1BCD">
              <w:rPr>
                <w:b/>
                <w:bCs/>
                <w:noProof/>
                <w:color w:val="FF0000"/>
              </w:rPr>
              <w:t>Warning!</w:t>
            </w:r>
            <w:r w:rsidRPr="006A1BCD">
              <w:rPr>
                <w:noProof/>
                <w:color w:val="FF0000"/>
              </w:rPr>
              <w:t xml:space="preserve"> </w:t>
            </w:r>
            <w:r w:rsidRPr="006A1BCD">
              <w:t xml:space="preserve">Use your strong hand to gently but forcefully push the stacked </w:t>
            </w:r>
            <w:r w:rsidR="0092254B">
              <w:t>g</w:t>
            </w:r>
            <w:r w:rsidRPr="006A1BCD">
              <w:t xml:space="preserve">uitar </w:t>
            </w:r>
            <w:r w:rsidR="00A23701">
              <w:t>b</w:t>
            </w:r>
            <w:r w:rsidRPr="006A1BCD">
              <w:t xml:space="preserve">ody </w:t>
            </w:r>
            <w:r w:rsidR="00A23701">
              <w:t>b</w:t>
            </w:r>
            <w:r w:rsidRPr="006A1BCD">
              <w:t>lanks into the saw blade.</w:t>
            </w:r>
          </w:p>
        </w:tc>
      </w:tr>
      <w:tr w:rsidR="004A760A" w:rsidRPr="006A1BCD" w14:paraId="22DFDCB4" w14:textId="77777777" w:rsidTr="1521EB05">
        <w:trPr>
          <w:gridAfter w:val="2"/>
          <w:wAfter w:w="33" w:type="dxa"/>
          <w:cantSplit/>
          <w:trHeight w:val="293"/>
        </w:trPr>
        <w:tc>
          <w:tcPr>
            <w:tcW w:w="725" w:type="dxa"/>
            <w:vMerge/>
            <w:vAlign w:val="center"/>
          </w:tcPr>
          <w:p w14:paraId="16F4A6DD" w14:textId="77777777" w:rsidR="004A760A" w:rsidRPr="006A1BCD" w:rsidRDefault="004A760A" w:rsidP="004A760A">
            <w:pPr>
              <w:jc w:val="center"/>
              <w:rPr>
                <w:b/>
                <w:bCs/>
                <w:noProof/>
                <w:color w:val="FFFFFF" w:themeColor="background1"/>
              </w:rPr>
            </w:pPr>
          </w:p>
        </w:tc>
        <w:tc>
          <w:tcPr>
            <w:tcW w:w="4677" w:type="dxa"/>
            <w:gridSpan w:val="4"/>
            <w:vMerge/>
            <w:vAlign w:val="center"/>
          </w:tcPr>
          <w:p w14:paraId="42B22202" w14:textId="77777777" w:rsidR="004A760A" w:rsidRPr="006A1BCD" w:rsidRDefault="004A760A" w:rsidP="004A760A">
            <w:pPr>
              <w:jc w:val="center"/>
              <w:rPr>
                <w:noProof/>
              </w:rPr>
            </w:pPr>
          </w:p>
        </w:tc>
        <w:tc>
          <w:tcPr>
            <w:tcW w:w="7554" w:type="dxa"/>
            <w:tcBorders>
              <w:left w:val="nil"/>
            </w:tcBorders>
            <w:vAlign w:val="center"/>
          </w:tcPr>
          <w:p w14:paraId="46CF89A2" w14:textId="19684857" w:rsidR="004A760A" w:rsidRPr="006A1BCD" w:rsidRDefault="004A760A" w:rsidP="004A760A">
            <w:pPr>
              <w:rPr>
                <w:b/>
                <w:bCs/>
                <w:noProof/>
                <w:color w:val="FF0000"/>
              </w:rPr>
            </w:pPr>
            <w:r w:rsidRPr="006A1BCD">
              <w:rPr>
                <w:b/>
                <w:bCs/>
                <w:noProof/>
                <w:color w:val="FF0000"/>
              </w:rPr>
              <w:t>Warning!</w:t>
            </w:r>
            <w:r w:rsidRPr="006A1BCD">
              <w:rPr>
                <w:noProof/>
                <w:color w:val="FF0000"/>
              </w:rPr>
              <w:t xml:space="preserve"> </w:t>
            </w:r>
            <w:r w:rsidRPr="006A1BCD">
              <w:t xml:space="preserve">Use your off hand to help stabilize the </w:t>
            </w:r>
            <w:r w:rsidR="00431C1E">
              <w:t>g</w:t>
            </w:r>
            <w:r w:rsidRPr="006A1BCD">
              <w:t xml:space="preserve">uitar </w:t>
            </w:r>
            <w:r w:rsidR="00431C1E">
              <w:t>b</w:t>
            </w:r>
            <w:r w:rsidRPr="006A1BCD">
              <w:t xml:space="preserve">ody </w:t>
            </w:r>
            <w:r w:rsidR="00431C1E">
              <w:t>b</w:t>
            </w:r>
            <w:r w:rsidRPr="006A1BCD">
              <w:t>lanks through the cutting process</w:t>
            </w:r>
          </w:p>
        </w:tc>
      </w:tr>
      <w:tr w:rsidR="004A760A" w:rsidRPr="006A1BCD" w14:paraId="39C4226D" w14:textId="77777777" w:rsidTr="1521EB05">
        <w:trPr>
          <w:gridAfter w:val="2"/>
          <w:wAfter w:w="33" w:type="dxa"/>
          <w:cantSplit/>
          <w:trHeight w:val="293"/>
        </w:trPr>
        <w:tc>
          <w:tcPr>
            <w:tcW w:w="725" w:type="dxa"/>
            <w:vMerge/>
            <w:vAlign w:val="center"/>
          </w:tcPr>
          <w:p w14:paraId="0122987F" w14:textId="77777777" w:rsidR="004A760A" w:rsidRPr="006A1BCD" w:rsidRDefault="004A760A" w:rsidP="004A760A">
            <w:pPr>
              <w:jc w:val="center"/>
              <w:rPr>
                <w:b/>
                <w:bCs/>
                <w:noProof/>
                <w:color w:val="FFFFFF" w:themeColor="background1"/>
              </w:rPr>
            </w:pPr>
          </w:p>
        </w:tc>
        <w:tc>
          <w:tcPr>
            <w:tcW w:w="4677" w:type="dxa"/>
            <w:gridSpan w:val="4"/>
            <w:vMerge/>
            <w:vAlign w:val="center"/>
          </w:tcPr>
          <w:p w14:paraId="2740EEF8" w14:textId="77777777" w:rsidR="004A760A" w:rsidRPr="006A1BCD" w:rsidRDefault="004A760A" w:rsidP="004A760A">
            <w:pPr>
              <w:jc w:val="center"/>
              <w:rPr>
                <w:noProof/>
              </w:rPr>
            </w:pPr>
          </w:p>
        </w:tc>
        <w:tc>
          <w:tcPr>
            <w:tcW w:w="7554" w:type="dxa"/>
            <w:tcBorders>
              <w:left w:val="nil"/>
            </w:tcBorders>
            <w:vAlign w:val="center"/>
          </w:tcPr>
          <w:p w14:paraId="011C67BB" w14:textId="48922380" w:rsidR="004A760A" w:rsidRPr="006A1BCD" w:rsidRDefault="004A760A" w:rsidP="004A760A">
            <w:pPr>
              <w:rPr>
                <w:b/>
                <w:bCs/>
                <w:noProof/>
                <w:color w:val="FF0000"/>
              </w:rPr>
            </w:pPr>
            <w:r w:rsidRPr="006A1BCD">
              <w:rPr>
                <w:b/>
                <w:bCs/>
                <w:noProof/>
                <w:color w:val="FF0000"/>
              </w:rPr>
              <w:t>Warning!</w:t>
            </w:r>
            <w:r w:rsidRPr="006A1BCD">
              <w:rPr>
                <w:noProof/>
                <w:color w:val="FF0000"/>
              </w:rPr>
              <w:t xml:space="preserve"> </w:t>
            </w:r>
            <w:r w:rsidRPr="006A1BCD">
              <w:t xml:space="preserve">Be careful as the </w:t>
            </w:r>
            <w:r w:rsidR="00431C1E">
              <w:t>b</w:t>
            </w:r>
            <w:r w:rsidRPr="006A1BCD">
              <w:t xml:space="preserve">and </w:t>
            </w:r>
            <w:r w:rsidR="00431C1E">
              <w:t>s</w:t>
            </w:r>
            <w:r w:rsidRPr="006A1BCD">
              <w:t xml:space="preserve">aw </w:t>
            </w:r>
            <w:r w:rsidR="00431C1E">
              <w:t>b</w:t>
            </w:r>
            <w:r w:rsidRPr="006A1BCD">
              <w:t>lade is active and can cause injury.</w:t>
            </w:r>
          </w:p>
        </w:tc>
      </w:tr>
      <w:tr w:rsidR="00310D28" w:rsidRPr="006A1BCD" w14:paraId="60B9981C" w14:textId="77777777" w:rsidTr="1521EB05">
        <w:trPr>
          <w:gridAfter w:val="2"/>
          <w:wAfter w:w="33" w:type="dxa"/>
          <w:cantSplit/>
        </w:trPr>
        <w:tc>
          <w:tcPr>
            <w:tcW w:w="725" w:type="dxa"/>
            <w:shd w:val="clear" w:color="auto" w:fill="86764E"/>
          </w:tcPr>
          <w:p w14:paraId="2BBC9A68" w14:textId="43C76F16" w:rsidR="00310D28" w:rsidRPr="00F67A90" w:rsidRDefault="00310D28" w:rsidP="00E74DF9"/>
        </w:tc>
        <w:tc>
          <w:tcPr>
            <w:tcW w:w="4677" w:type="dxa"/>
            <w:gridSpan w:val="4"/>
          </w:tcPr>
          <w:p w14:paraId="7D7C4CC9" w14:textId="21157E70" w:rsidR="00310D28" w:rsidRPr="00F67A90" w:rsidRDefault="00636088" w:rsidP="00485CEB">
            <w:pPr>
              <w:pStyle w:val="NumberedList-Top"/>
              <w:numPr>
                <w:ilvl w:val="0"/>
                <w:numId w:val="24"/>
              </w:numPr>
            </w:pPr>
            <w:r w:rsidRPr="00F67A90">
              <w:t>Turn</w:t>
            </w:r>
            <w:r w:rsidR="00310D28" w:rsidRPr="00F67A90">
              <w:t xml:space="preserve"> off </w:t>
            </w:r>
            <w:r w:rsidR="00431C1E">
              <w:t>b</w:t>
            </w:r>
            <w:r w:rsidR="00310D28" w:rsidRPr="00F67A90">
              <w:t xml:space="preserve">and </w:t>
            </w:r>
            <w:r w:rsidR="00431C1E">
              <w:t>s</w:t>
            </w:r>
            <w:r w:rsidR="00310D28" w:rsidRPr="00F67A90">
              <w:t xml:space="preserve">aw </w:t>
            </w:r>
            <w:r w:rsidR="00431C1E">
              <w:t>b</w:t>
            </w:r>
            <w:r w:rsidR="00310D28" w:rsidRPr="00F67A90">
              <w:t xml:space="preserve">lade </w:t>
            </w:r>
            <w:r w:rsidR="00F67A90" w:rsidRPr="00F67A90">
              <w:t>pushing</w:t>
            </w:r>
            <w:r w:rsidR="00310D28" w:rsidRPr="00F67A90">
              <w:t xml:space="preserve"> the E-</w:t>
            </w:r>
            <w:r w:rsidR="00431C1E">
              <w:t>s</w:t>
            </w:r>
            <w:r w:rsidR="00310D28" w:rsidRPr="00F67A90">
              <w:t xml:space="preserve">top </w:t>
            </w:r>
            <w:r w:rsidR="00431C1E">
              <w:t>b</w:t>
            </w:r>
            <w:r w:rsidR="00310D28" w:rsidRPr="00F67A90">
              <w:t>utton.</w:t>
            </w:r>
          </w:p>
        </w:tc>
        <w:tc>
          <w:tcPr>
            <w:tcW w:w="7554" w:type="dxa"/>
            <w:vAlign w:val="center"/>
          </w:tcPr>
          <w:p w14:paraId="249AC663" w14:textId="66E5B8A9" w:rsidR="00310D28" w:rsidRPr="006A1BCD" w:rsidRDefault="00310D28" w:rsidP="00310D28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77172271" wp14:editId="480CE030">
                  <wp:extent cx="3963670" cy="5286399"/>
                  <wp:effectExtent l="0" t="0" r="0" b="9525"/>
                  <wp:docPr id="165160516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6831" cy="5317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487" w:rsidRPr="006A1BCD" w14:paraId="55FF6E5C" w14:textId="77777777" w:rsidTr="1521EB05">
        <w:trPr>
          <w:gridAfter w:val="2"/>
          <w:wAfter w:w="33" w:type="dxa"/>
          <w:cantSplit/>
        </w:trPr>
        <w:tc>
          <w:tcPr>
            <w:tcW w:w="725" w:type="dxa"/>
            <w:shd w:val="clear" w:color="auto" w:fill="86764E"/>
          </w:tcPr>
          <w:p w14:paraId="430316D4" w14:textId="77777777" w:rsidR="00712487" w:rsidRPr="006A1BCD" w:rsidRDefault="00712487" w:rsidP="00E74DF9"/>
        </w:tc>
        <w:tc>
          <w:tcPr>
            <w:tcW w:w="4677" w:type="dxa"/>
            <w:gridSpan w:val="4"/>
          </w:tcPr>
          <w:p w14:paraId="688F894C" w14:textId="64C0532C" w:rsidR="00712487" w:rsidRPr="00F67A90" w:rsidRDefault="00712487" w:rsidP="00485CEB">
            <w:pPr>
              <w:pStyle w:val="NumberedList-Top"/>
              <w:numPr>
                <w:ilvl w:val="0"/>
                <w:numId w:val="24"/>
              </w:numPr>
            </w:pPr>
            <w:r w:rsidRPr="00F67A90">
              <w:t xml:space="preserve">Stack cut </w:t>
            </w:r>
            <w:r w:rsidR="00431C1E">
              <w:t>g</w:t>
            </w:r>
            <w:r w:rsidRPr="00F67A90">
              <w:t xml:space="preserve">uitar </w:t>
            </w:r>
            <w:r w:rsidR="00431C1E">
              <w:t>b</w:t>
            </w:r>
            <w:r w:rsidRPr="00F67A90">
              <w:t xml:space="preserve">ody </w:t>
            </w:r>
            <w:r w:rsidR="00431C1E">
              <w:t>b</w:t>
            </w:r>
            <w:r w:rsidRPr="00F67A90">
              <w:t>lanks onto a pallet or rolling cart.</w:t>
            </w:r>
          </w:p>
        </w:tc>
        <w:tc>
          <w:tcPr>
            <w:tcW w:w="7554" w:type="dxa"/>
            <w:vMerge w:val="restart"/>
            <w:vAlign w:val="center"/>
          </w:tcPr>
          <w:p w14:paraId="659310FC" w14:textId="5B2E3DC8" w:rsidR="00712487" w:rsidRPr="006A1BCD" w:rsidRDefault="00712487" w:rsidP="0079573A">
            <w:pPr>
              <w:jc w:val="center"/>
            </w:pPr>
            <w:r w:rsidRPr="006A1BCD">
              <w:rPr>
                <w:noProof/>
              </w:rPr>
              <w:drawing>
                <wp:inline distT="0" distB="0" distL="0" distR="0" wp14:anchorId="6D0C8779" wp14:editId="5B04D177">
                  <wp:extent cx="3922611" cy="4102100"/>
                  <wp:effectExtent l="0" t="0" r="1905" b="0"/>
                  <wp:docPr id="16605447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011" cy="4151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487" w:rsidRPr="006A1BCD" w14:paraId="58F8F519" w14:textId="77777777" w:rsidTr="1521EB05">
        <w:trPr>
          <w:gridAfter w:val="2"/>
          <w:wAfter w:w="33" w:type="dxa"/>
          <w:cantSplit/>
        </w:trPr>
        <w:tc>
          <w:tcPr>
            <w:tcW w:w="725" w:type="dxa"/>
            <w:shd w:val="clear" w:color="auto" w:fill="86764E"/>
          </w:tcPr>
          <w:p w14:paraId="3DEF0B5B" w14:textId="77777777" w:rsidR="00712487" w:rsidRPr="006A1BCD" w:rsidRDefault="00712487" w:rsidP="00E74DF9"/>
        </w:tc>
        <w:tc>
          <w:tcPr>
            <w:tcW w:w="4677" w:type="dxa"/>
            <w:gridSpan w:val="4"/>
          </w:tcPr>
          <w:p w14:paraId="169375FB" w14:textId="65F5B75D" w:rsidR="00712487" w:rsidRPr="00F67A90" w:rsidRDefault="00712487" w:rsidP="001A3262">
            <w:pPr>
              <w:pStyle w:val="NumberedList-Top"/>
              <w:numPr>
                <w:ilvl w:val="0"/>
                <w:numId w:val="24"/>
              </w:numPr>
            </w:pPr>
            <w:r w:rsidRPr="00F67A90">
              <w:t>Return to Step 7 and complete the process until lot is complete or pallet or rolling cart has reached its maximum capacity.</w:t>
            </w:r>
          </w:p>
        </w:tc>
        <w:tc>
          <w:tcPr>
            <w:tcW w:w="7554" w:type="dxa"/>
            <w:vMerge/>
            <w:vAlign w:val="center"/>
          </w:tcPr>
          <w:p w14:paraId="3221E272" w14:textId="77777777" w:rsidR="00712487" w:rsidRPr="006A1BCD" w:rsidRDefault="00712487" w:rsidP="0035700E">
            <w:pPr>
              <w:jc w:val="center"/>
              <w:rPr>
                <w:noProof/>
              </w:rPr>
            </w:pPr>
          </w:p>
        </w:tc>
      </w:tr>
      <w:tr w:rsidR="00712487" w:rsidRPr="006A1BCD" w14:paraId="2B070C14" w14:textId="77777777" w:rsidTr="1521EB05">
        <w:trPr>
          <w:gridAfter w:val="2"/>
          <w:wAfter w:w="33" w:type="dxa"/>
          <w:cantSplit/>
        </w:trPr>
        <w:tc>
          <w:tcPr>
            <w:tcW w:w="725" w:type="dxa"/>
            <w:shd w:val="clear" w:color="auto" w:fill="86764E"/>
          </w:tcPr>
          <w:p w14:paraId="27D294C9" w14:textId="77777777" w:rsidR="00712487" w:rsidRPr="006A1BCD" w:rsidRDefault="00712487" w:rsidP="00E74DF9"/>
        </w:tc>
        <w:tc>
          <w:tcPr>
            <w:tcW w:w="4677" w:type="dxa"/>
            <w:gridSpan w:val="4"/>
          </w:tcPr>
          <w:p w14:paraId="54A2BDE8" w14:textId="08AD5245" w:rsidR="00712487" w:rsidRPr="00F67A90" w:rsidRDefault="00712487" w:rsidP="001A3262">
            <w:pPr>
              <w:pStyle w:val="NumberedList-Top"/>
              <w:numPr>
                <w:ilvl w:val="0"/>
                <w:numId w:val="24"/>
              </w:numPr>
            </w:pPr>
            <w:r w:rsidRPr="00F67A90">
              <w:t xml:space="preserve">Guitar </w:t>
            </w:r>
            <w:r w:rsidR="00431C1E">
              <w:t>b</w:t>
            </w:r>
            <w:r w:rsidRPr="00F67A90">
              <w:t xml:space="preserve">odies are ready to be transported to CNC </w:t>
            </w:r>
            <w:r w:rsidR="00431C1E">
              <w:t>r</w:t>
            </w:r>
            <w:r w:rsidRPr="00F67A90">
              <w:t>outers.</w:t>
            </w:r>
          </w:p>
        </w:tc>
        <w:tc>
          <w:tcPr>
            <w:tcW w:w="7554" w:type="dxa"/>
            <w:vMerge/>
            <w:vAlign w:val="center"/>
          </w:tcPr>
          <w:p w14:paraId="025C53CA" w14:textId="77777777" w:rsidR="00712487" w:rsidRPr="006A1BCD" w:rsidRDefault="00712487" w:rsidP="0035700E">
            <w:pPr>
              <w:jc w:val="center"/>
              <w:rPr>
                <w:noProof/>
              </w:rPr>
            </w:pPr>
          </w:p>
        </w:tc>
      </w:tr>
      <w:tr w:rsidR="0041290B" w:rsidRPr="006A1BCD" w14:paraId="701AF391" w14:textId="77777777" w:rsidTr="1521EB05">
        <w:trPr>
          <w:gridAfter w:val="1"/>
          <w:wAfter w:w="24" w:type="dxa"/>
          <w:cantSplit/>
        </w:trPr>
        <w:tc>
          <w:tcPr>
            <w:tcW w:w="725" w:type="dxa"/>
            <w:shd w:val="clear" w:color="auto" w:fill="86764E"/>
            <w:vAlign w:val="center"/>
          </w:tcPr>
          <w:p w14:paraId="4ADF00DD" w14:textId="77777777" w:rsidR="0041290B" w:rsidRPr="006A1BCD" w:rsidRDefault="0041290B" w:rsidP="00431C1E">
            <w:pPr>
              <w:jc w:val="center"/>
            </w:pPr>
          </w:p>
        </w:tc>
        <w:tc>
          <w:tcPr>
            <w:tcW w:w="4677" w:type="dxa"/>
            <w:gridSpan w:val="4"/>
            <w:vAlign w:val="center"/>
          </w:tcPr>
          <w:p w14:paraId="6830EAB6" w14:textId="77777777" w:rsidR="0041290B" w:rsidRPr="006A1BCD" w:rsidRDefault="0041290B" w:rsidP="00431C1E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54FEFFEE" wp14:editId="55AD29D9">
                  <wp:extent cx="380246" cy="457200"/>
                  <wp:effectExtent l="0" t="0" r="1270" b="0"/>
                  <wp:docPr id="2089448607" name="Picture 29" descr="A black square with a gold circle and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112431" name="Picture 29" descr="A black square with a gold circle and a black background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46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3" w:type="dxa"/>
            <w:gridSpan w:val="2"/>
            <w:vAlign w:val="center"/>
          </w:tcPr>
          <w:p w14:paraId="37A92C72" w14:textId="77777777" w:rsidR="0041290B" w:rsidRPr="00F67A90" w:rsidRDefault="0041290B" w:rsidP="00431C1E">
            <w:r w:rsidRPr="00F67A90">
              <w:rPr>
                <w:b/>
              </w:rPr>
              <w:t>Step Complete</w:t>
            </w:r>
          </w:p>
        </w:tc>
      </w:tr>
    </w:tbl>
    <w:p w14:paraId="617135AD" w14:textId="77777777" w:rsidR="005406EC" w:rsidRPr="006A1BCD" w:rsidRDefault="005406EC"/>
    <w:tbl>
      <w:tblPr>
        <w:tblStyle w:val="TableGrid"/>
        <w:tblpPr w:leftFromText="180" w:rightFromText="180" w:vertAnchor="text" w:horzAnchor="margin" w:tblpY="103"/>
        <w:tblW w:w="1297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864"/>
        <w:gridCol w:w="4896"/>
        <w:gridCol w:w="1584"/>
        <w:gridCol w:w="4915"/>
      </w:tblGrid>
      <w:tr w:rsidR="006A1BCD" w:rsidRPr="006A1BCD" w14:paraId="3AF8FBDC" w14:textId="77777777" w:rsidTr="00431C1E">
        <w:tc>
          <w:tcPr>
            <w:tcW w:w="720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4421173A" w14:textId="77777777" w:rsidR="006A1BCD" w:rsidRPr="006A1BCD" w:rsidRDefault="006A1BCD" w:rsidP="00431C1E">
            <w:pPr>
              <w:pageBreakBefore/>
              <w:ind w:left="288"/>
            </w:pPr>
            <w:bookmarkStart w:id="8" w:name="_Toc184378496"/>
          </w:p>
        </w:tc>
        <w:tc>
          <w:tcPr>
            <w:tcW w:w="12259" w:type="dxa"/>
            <w:gridSpan w:val="4"/>
            <w:shd w:val="clear" w:color="auto" w:fill="86764E"/>
          </w:tcPr>
          <w:p w14:paraId="4484F006" w14:textId="77777777" w:rsidR="006A1BCD" w:rsidRPr="006A1BCD" w:rsidRDefault="006A1BCD" w:rsidP="00431C1E">
            <w:pPr>
              <w:pStyle w:val="Heading1"/>
              <w:pageBreakBefore/>
              <w:rPr>
                <w:b/>
                <w:bCs/>
                <w:color w:val="auto"/>
              </w:rPr>
            </w:pPr>
            <w:bookmarkStart w:id="9" w:name="_Toc193460684"/>
            <w:bookmarkEnd w:id="8"/>
            <w:r w:rsidRPr="006A1BCD">
              <w:rPr>
                <w:b/>
                <w:bCs/>
              </w:rPr>
              <w:t>Appendix A - Gibson Glossary</w:t>
            </w:r>
            <w:bookmarkEnd w:id="9"/>
          </w:p>
        </w:tc>
      </w:tr>
      <w:tr w:rsidR="006A1BCD" w:rsidRPr="006A1BCD" w14:paraId="008A11F5" w14:textId="77777777" w:rsidTr="00431C1E">
        <w:tc>
          <w:tcPr>
            <w:tcW w:w="12979" w:type="dxa"/>
            <w:gridSpan w:val="5"/>
          </w:tcPr>
          <w:p w14:paraId="7CE2ED0D" w14:textId="77777777" w:rsidR="006A1BCD" w:rsidRPr="00F67A90" w:rsidRDefault="006A1BCD" w:rsidP="00431C1E">
            <w:pPr>
              <w:ind w:left="288"/>
            </w:pPr>
            <w:r w:rsidRPr="00F67A90">
              <w:t xml:space="preserve">The Gibson Glossary consists of two parts: </w:t>
            </w:r>
          </w:p>
          <w:p w14:paraId="28AD0C87" w14:textId="77777777" w:rsidR="006A1BCD" w:rsidRPr="00F67A90" w:rsidRDefault="006A1BCD" w:rsidP="006A1BCD">
            <w:pPr>
              <w:pStyle w:val="ListParagraph"/>
              <w:numPr>
                <w:ilvl w:val="0"/>
                <w:numId w:val="4"/>
              </w:numPr>
              <w:ind w:right="144"/>
              <w:contextualSpacing w:val="0"/>
            </w:pPr>
            <w:r w:rsidRPr="00F67A90">
              <w:t xml:space="preserve">List of common terms and acronyms used in production, relating to guitars, and department titles. </w:t>
            </w:r>
          </w:p>
          <w:p w14:paraId="11C653D0" w14:textId="77777777" w:rsidR="006A1BCD" w:rsidRPr="006A1BCD" w:rsidRDefault="006A1BCD" w:rsidP="006A1BCD">
            <w:pPr>
              <w:pStyle w:val="ListParagraph"/>
              <w:numPr>
                <w:ilvl w:val="0"/>
                <w:numId w:val="4"/>
              </w:numPr>
              <w:ind w:right="144"/>
              <w:contextualSpacing w:val="0"/>
            </w:pPr>
            <w:r w:rsidRPr="00F67A90">
              <w:t>Diagram of guitar orientation with associated terminology.</w:t>
            </w:r>
          </w:p>
        </w:tc>
      </w:tr>
      <w:tr w:rsidR="006A1BCD" w:rsidRPr="006A1BCD" w14:paraId="2C3B0580" w14:textId="77777777" w:rsidTr="00431C1E">
        <w:tc>
          <w:tcPr>
            <w:tcW w:w="720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4BDF8ABE" w14:textId="77777777" w:rsidR="006A1BCD" w:rsidRPr="006A1BCD" w:rsidRDefault="006A1BCD" w:rsidP="00431C1E">
            <w:pPr>
              <w:ind w:left="288"/>
            </w:pPr>
          </w:p>
        </w:tc>
        <w:tc>
          <w:tcPr>
            <w:tcW w:w="12259" w:type="dxa"/>
            <w:gridSpan w:val="4"/>
            <w:shd w:val="clear" w:color="auto" w:fill="000000" w:themeFill="text1"/>
          </w:tcPr>
          <w:p w14:paraId="59DA7157" w14:textId="77777777" w:rsidR="006A1BCD" w:rsidRPr="006A1BCD" w:rsidRDefault="006A1BCD" w:rsidP="00431C1E">
            <w:pPr>
              <w:pStyle w:val="Heading2"/>
              <w:rPr>
                <w:color w:val="auto"/>
              </w:rPr>
            </w:pPr>
            <w:bookmarkStart w:id="10" w:name="_Toc193460685"/>
            <w:r w:rsidRPr="006A1BCD">
              <w:rPr>
                <w:color w:val="auto"/>
              </w:rPr>
              <w:t>Terms and Acronyms</w:t>
            </w:r>
            <w:bookmarkEnd w:id="10"/>
          </w:p>
        </w:tc>
      </w:tr>
      <w:tr w:rsidR="006A1BCD" w:rsidRPr="006A1BCD" w14:paraId="63E706F4" w14:textId="77777777" w:rsidTr="00431C1E">
        <w:tc>
          <w:tcPr>
            <w:tcW w:w="720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6F4ED2BE" w14:textId="77777777" w:rsidR="006A1BCD" w:rsidRPr="006A1BCD" w:rsidRDefault="006A1BCD" w:rsidP="00431C1E">
            <w:pPr>
              <w:ind w:left="288"/>
            </w:pPr>
          </w:p>
        </w:tc>
        <w:tc>
          <w:tcPr>
            <w:tcW w:w="12259" w:type="dxa"/>
            <w:gridSpan w:val="4"/>
            <w:shd w:val="clear" w:color="auto" w:fill="auto"/>
          </w:tcPr>
          <w:p w14:paraId="3DF7BBA9" w14:textId="77777777" w:rsidR="006A1BCD" w:rsidRPr="006A1BCD" w:rsidRDefault="006A1BCD" w:rsidP="00431C1E">
            <w:pPr>
              <w:pStyle w:val="Heading3"/>
              <w:rPr>
                <w:color w:val="auto"/>
              </w:rPr>
            </w:pPr>
            <w:bookmarkStart w:id="11" w:name="_Toc193460686"/>
            <w:r w:rsidRPr="006A1BCD">
              <w:rPr>
                <w:color w:val="auto"/>
              </w:rPr>
              <w:t>Production</w:t>
            </w:r>
            <w:bookmarkEnd w:id="11"/>
          </w:p>
        </w:tc>
      </w:tr>
      <w:tr w:rsidR="006A1BCD" w:rsidRPr="006A1BCD" w14:paraId="2E62EF20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3102A033" w14:textId="77777777" w:rsidR="006A1BCD" w:rsidRPr="00F67A90" w:rsidRDefault="006A1BCD" w:rsidP="00431C1E">
            <w:pPr>
              <w:ind w:left="288"/>
              <w:rPr>
                <w:b/>
              </w:rPr>
            </w:pPr>
            <w:r w:rsidRPr="00F67A90">
              <w:rPr>
                <w:b/>
              </w:rPr>
              <w:t>Acronym</w:t>
            </w:r>
          </w:p>
        </w:tc>
        <w:tc>
          <w:tcPr>
            <w:tcW w:w="4896" w:type="dxa"/>
            <w:tcBorders>
              <w:left w:val="nil"/>
            </w:tcBorders>
          </w:tcPr>
          <w:p w14:paraId="4CC88B09" w14:textId="77777777" w:rsidR="006A1BCD" w:rsidRPr="00F67A90" w:rsidRDefault="006A1BCD" w:rsidP="00431C1E">
            <w:pPr>
              <w:ind w:left="288"/>
              <w:rPr>
                <w:b/>
              </w:rPr>
            </w:pPr>
            <w:r w:rsidRPr="00F67A90">
              <w:rPr>
                <w:b/>
              </w:rPr>
              <w:t>Definition</w:t>
            </w:r>
          </w:p>
        </w:tc>
        <w:tc>
          <w:tcPr>
            <w:tcW w:w="1584" w:type="dxa"/>
            <w:tcBorders>
              <w:bottom w:val="single" w:sz="4" w:space="0" w:color="auto"/>
              <w:right w:val="nil"/>
            </w:tcBorders>
          </w:tcPr>
          <w:p w14:paraId="448AAF30" w14:textId="77777777" w:rsidR="006A1BCD" w:rsidRPr="00F67A90" w:rsidRDefault="006A1BCD" w:rsidP="00431C1E">
            <w:pPr>
              <w:ind w:left="288"/>
              <w:rPr>
                <w:b/>
              </w:rPr>
            </w:pPr>
            <w:r w:rsidRPr="00F67A90">
              <w:rPr>
                <w:b/>
              </w:rPr>
              <w:t>Acronym</w:t>
            </w:r>
          </w:p>
        </w:tc>
        <w:tc>
          <w:tcPr>
            <w:tcW w:w="4915" w:type="dxa"/>
            <w:tcBorders>
              <w:left w:val="nil"/>
            </w:tcBorders>
          </w:tcPr>
          <w:p w14:paraId="176F92E4" w14:textId="77777777" w:rsidR="006A1BCD" w:rsidRPr="00F67A90" w:rsidRDefault="006A1BCD" w:rsidP="00431C1E">
            <w:pPr>
              <w:ind w:left="288"/>
              <w:rPr>
                <w:b/>
              </w:rPr>
            </w:pPr>
            <w:r w:rsidRPr="00F67A90">
              <w:rPr>
                <w:b/>
              </w:rPr>
              <w:t>Definition</w:t>
            </w:r>
          </w:p>
        </w:tc>
      </w:tr>
      <w:tr w:rsidR="006A1BCD" w:rsidRPr="006A1BCD" w14:paraId="60E415B3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247C5E3E" w14:textId="77777777" w:rsidR="006A1BCD" w:rsidRPr="00F67A90" w:rsidRDefault="006A1BCD" w:rsidP="00431C1E">
            <w:pPr>
              <w:ind w:left="288"/>
            </w:pPr>
            <w:r w:rsidRPr="00F67A90">
              <w:t>ADH</w:t>
            </w:r>
          </w:p>
        </w:tc>
        <w:tc>
          <w:tcPr>
            <w:tcW w:w="4896" w:type="dxa"/>
            <w:tcBorders>
              <w:left w:val="nil"/>
            </w:tcBorders>
          </w:tcPr>
          <w:p w14:paraId="52382C2A" w14:textId="77777777" w:rsidR="006A1BCD" w:rsidRPr="00F67A90" w:rsidRDefault="006A1BCD" w:rsidP="00431C1E">
            <w:pPr>
              <w:ind w:left="288"/>
            </w:pPr>
            <w:r w:rsidRPr="00F67A90">
              <w:t>Adherence</w:t>
            </w:r>
          </w:p>
        </w:tc>
        <w:tc>
          <w:tcPr>
            <w:tcW w:w="1584" w:type="dxa"/>
            <w:tcBorders>
              <w:bottom w:val="single" w:sz="4" w:space="0" w:color="auto"/>
              <w:right w:val="nil"/>
            </w:tcBorders>
          </w:tcPr>
          <w:p w14:paraId="50033793" w14:textId="77777777" w:rsidR="006A1BCD" w:rsidRPr="00F67A90" w:rsidRDefault="006A1BCD" w:rsidP="00431C1E">
            <w:pPr>
              <w:ind w:left="288"/>
            </w:pPr>
            <w:r w:rsidRPr="00F67A90">
              <w:t>MRB</w:t>
            </w:r>
          </w:p>
        </w:tc>
        <w:tc>
          <w:tcPr>
            <w:tcW w:w="4915" w:type="dxa"/>
            <w:tcBorders>
              <w:left w:val="nil"/>
            </w:tcBorders>
          </w:tcPr>
          <w:p w14:paraId="2677E6F5" w14:textId="77777777" w:rsidR="006A1BCD" w:rsidRPr="00F67A90" w:rsidRDefault="006A1BCD" w:rsidP="00431C1E">
            <w:pPr>
              <w:ind w:left="288"/>
            </w:pPr>
            <w:r w:rsidRPr="00F67A90">
              <w:t>Material Review Board</w:t>
            </w:r>
          </w:p>
        </w:tc>
      </w:tr>
      <w:tr w:rsidR="006A1BCD" w:rsidRPr="006A1BCD" w14:paraId="65474C00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292165EC" w14:textId="77777777" w:rsidR="006A1BCD" w:rsidRPr="00F67A90" w:rsidRDefault="006A1BCD" w:rsidP="00431C1E">
            <w:pPr>
              <w:ind w:left="288"/>
            </w:pPr>
            <w:r w:rsidRPr="00F67A90">
              <w:t xml:space="preserve">CER </w:t>
            </w:r>
          </w:p>
        </w:tc>
        <w:tc>
          <w:tcPr>
            <w:tcW w:w="4896" w:type="dxa"/>
            <w:tcBorders>
              <w:left w:val="nil"/>
            </w:tcBorders>
          </w:tcPr>
          <w:p w14:paraId="014FC5D0" w14:textId="77777777" w:rsidR="006A1BCD" w:rsidRPr="00F67A90" w:rsidRDefault="006A1BCD" w:rsidP="00431C1E">
            <w:pPr>
              <w:ind w:left="288"/>
            </w:pPr>
            <w:r w:rsidRPr="00F67A90">
              <w:t>Capital Expense Request</w:t>
            </w:r>
          </w:p>
        </w:tc>
        <w:tc>
          <w:tcPr>
            <w:tcW w:w="1584" w:type="dxa"/>
            <w:tcBorders>
              <w:right w:val="nil"/>
            </w:tcBorders>
          </w:tcPr>
          <w:p w14:paraId="6C645D14" w14:textId="77777777" w:rsidR="006A1BCD" w:rsidRPr="00F67A90" w:rsidRDefault="006A1BCD" w:rsidP="00431C1E">
            <w:pPr>
              <w:ind w:left="288"/>
            </w:pPr>
            <w:r w:rsidRPr="00F67A90">
              <w:t>NPI</w:t>
            </w:r>
          </w:p>
        </w:tc>
        <w:tc>
          <w:tcPr>
            <w:tcW w:w="4915" w:type="dxa"/>
            <w:tcBorders>
              <w:left w:val="nil"/>
            </w:tcBorders>
          </w:tcPr>
          <w:p w14:paraId="6153C206" w14:textId="77777777" w:rsidR="006A1BCD" w:rsidRPr="00F67A90" w:rsidRDefault="006A1BCD" w:rsidP="00431C1E">
            <w:pPr>
              <w:ind w:left="288"/>
            </w:pPr>
            <w:r w:rsidRPr="00F67A90">
              <w:t>New Product Introduction</w:t>
            </w:r>
          </w:p>
        </w:tc>
      </w:tr>
      <w:tr w:rsidR="006A1BCD" w:rsidRPr="006A1BCD" w14:paraId="71737B11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7B3B8472" w14:textId="77777777" w:rsidR="006A1BCD" w:rsidRPr="00F67A90" w:rsidRDefault="006A1BCD" w:rsidP="00431C1E">
            <w:pPr>
              <w:ind w:left="288"/>
            </w:pPr>
            <w:r w:rsidRPr="00F67A90">
              <w:t>CDV</w:t>
            </w:r>
          </w:p>
        </w:tc>
        <w:tc>
          <w:tcPr>
            <w:tcW w:w="4896" w:type="dxa"/>
            <w:tcBorders>
              <w:left w:val="nil"/>
            </w:tcBorders>
          </w:tcPr>
          <w:p w14:paraId="3555118F" w14:textId="77777777" w:rsidR="006A1BCD" w:rsidRPr="00F67A90" w:rsidRDefault="006A1BCD" w:rsidP="00431C1E">
            <w:pPr>
              <w:ind w:left="288"/>
            </w:pPr>
            <w:r w:rsidRPr="00F67A90">
              <w:t>Check Do Verify</w:t>
            </w:r>
          </w:p>
        </w:tc>
        <w:tc>
          <w:tcPr>
            <w:tcW w:w="1584" w:type="dxa"/>
            <w:tcBorders>
              <w:right w:val="nil"/>
            </w:tcBorders>
          </w:tcPr>
          <w:p w14:paraId="1B8F7670" w14:textId="77777777" w:rsidR="006A1BCD" w:rsidRPr="00F67A90" w:rsidRDefault="006A1BCD" w:rsidP="00431C1E">
            <w:pPr>
              <w:ind w:left="288"/>
            </w:pPr>
            <w:r w:rsidRPr="00F67A90">
              <w:t>OTD</w:t>
            </w:r>
          </w:p>
        </w:tc>
        <w:tc>
          <w:tcPr>
            <w:tcW w:w="4915" w:type="dxa"/>
            <w:tcBorders>
              <w:left w:val="nil"/>
            </w:tcBorders>
          </w:tcPr>
          <w:p w14:paraId="69BF7835" w14:textId="77777777" w:rsidR="006A1BCD" w:rsidRPr="00F67A90" w:rsidRDefault="006A1BCD" w:rsidP="00431C1E">
            <w:pPr>
              <w:ind w:left="288"/>
            </w:pPr>
            <w:r w:rsidRPr="00F67A90">
              <w:t>On time Delivery</w:t>
            </w:r>
          </w:p>
        </w:tc>
      </w:tr>
      <w:tr w:rsidR="006A1BCD" w:rsidRPr="006A1BCD" w14:paraId="08F6FE96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76453801" w14:textId="77777777" w:rsidR="006A1BCD" w:rsidRPr="00F67A90" w:rsidRDefault="006A1BCD" w:rsidP="00431C1E">
            <w:pPr>
              <w:ind w:left="288"/>
            </w:pPr>
            <w:r w:rsidRPr="00F67A90">
              <w:t>ECN</w:t>
            </w:r>
          </w:p>
        </w:tc>
        <w:tc>
          <w:tcPr>
            <w:tcW w:w="4896" w:type="dxa"/>
            <w:tcBorders>
              <w:left w:val="nil"/>
            </w:tcBorders>
          </w:tcPr>
          <w:p w14:paraId="58826FE1" w14:textId="77777777" w:rsidR="006A1BCD" w:rsidRPr="00F67A90" w:rsidRDefault="006A1BCD" w:rsidP="00431C1E">
            <w:pPr>
              <w:ind w:left="288"/>
            </w:pPr>
            <w:r w:rsidRPr="00F67A90">
              <w:t>Engineering Change Notice</w:t>
            </w:r>
          </w:p>
        </w:tc>
        <w:tc>
          <w:tcPr>
            <w:tcW w:w="1584" w:type="dxa"/>
            <w:tcBorders>
              <w:right w:val="nil"/>
            </w:tcBorders>
          </w:tcPr>
          <w:p w14:paraId="1F0AEBC6" w14:textId="77777777" w:rsidR="006A1BCD" w:rsidRPr="00F67A90" w:rsidRDefault="006A1BCD" w:rsidP="00431C1E">
            <w:pPr>
              <w:ind w:left="288"/>
            </w:pPr>
            <w:r w:rsidRPr="00F67A90">
              <w:t>PD</w:t>
            </w:r>
          </w:p>
        </w:tc>
        <w:tc>
          <w:tcPr>
            <w:tcW w:w="4915" w:type="dxa"/>
            <w:tcBorders>
              <w:left w:val="nil"/>
            </w:tcBorders>
          </w:tcPr>
          <w:p w14:paraId="0103C707" w14:textId="77777777" w:rsidR="006A1BCD" w:rsidRPr="00F67A90" w:rsidRDefault="006A1BCD" w:rsidP="00431C1E">
            <w:pPr>
              <w:ind w:left="288"/>
            </w:pPr>
            <w:r w:rsidRPr="00F67A90">
              <w:t>Product Development</w:t>
            </w:r>
          </w:p>
        </w:tc>
      </w:tr>
      <w:tr w:rsidR="006A1BCD" w:rsidRPr="006A1BCD" w14:paraId="2081894B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069165F6" w14:textId="77777777" w:rsidR="006A1BCD" w:rsidRPr="00F67A90" w:rsidRDefault="006A1BCD" w:rsidP="00431C1E">
            <w:pPr>
              <w:ind w:left="288"/>
            </w:pPr>
            <w:r w:rsidRPr="00F67A90">
              <w:t xml:space="preserve">ECR </w:t>
            </w:r>
          </w:p>
        </w:tc>
        <w:tc>
          <w:tcPr>
            <w:tcW w:w="4896" w:type="dxa"/>
            <w:tcBorders>
              <w:left w:val="nil"/>
            </w:tcBorders>
          </w:tcPr>
          <w:p w14:paraId="13014674" w14:textId="77777777" w:rsidR="006A1BCD" w:rsidRPr="00F67A90" w:rsidRDefault="006A1BCD" w:rsidP="00431C1E">
            <w:pPr>
              <w:ind w:left="288"/>
            </w:pPr>
            <w:r w:rsidRPr="00F67A90">
              <w:t>Engineering Change Request</w:t>
            </w:r>
          </w:p>
        </w:tc>
        <w:tc>
          <w:tcPr>
            <w:tcW w:w="1584" w:type="dxa"/>
            <w:tcBorders>
              <w:right w:val="nil"/>
            </w:tcBorders>
          </w:tcPr>
          <w:p w14:paraId="32F89530" w14:textId="77777777" w:rsidR="006A1BCD" w:rsidRPr="00F67A90" w:rsidRDefault="006A1BCD" w:rsidP="00431C1E">
            <w:pPr>
              <w:ind w:left="288"/>
            </w:pPr>
            <w:r w:rsidRPr="00F67A90">
              <w:t>PPR</w:t>
            </w:r>
          </w:p>
        </w:tc>
        <w:tc>
          <w:tcPr>
            <w:tcW w:w="4915" w:type="dxa"/>
            <w:tcBorders>
              <w:left w:val="nil"/>
            </w:tcBorders>
          </w:tcPr>
          <w:p w14:paraId="058027BF" w14:textId="77777777" w:rsidR="006A1BCD" w:rsidRPr="00F67A90" w:rsidRDefault="006A1BCD" w:rsidP="00431C1E">
            <w:pPr>
              <w:ind w:left="288"/>
            </w:pPr>
            <w:r w:rsidRPr="00F67A90">
              <w:t>Pre-Production Run</w:t>
            </w:r>
          </w:p>
        </w:tc>
      </w:tr>
      <w:tr w:rsidR="006A1BCD" w:rsidRPr="006A1BCD" w14:paraId="57CE11C5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247CB53D" w14:textId="77777777" w:rsidR="006A1BCD" w:rsidRPr="00F67A90" w:rsidRDefault="006A1BCD" w:rsidP="00431C1E">
            <w:pPr>
              <w:ind w:left="288"/>
            </w:pPr>
            <w:r w:rsidRPr="00F67A90">
              <w:t>EOD</w:t>
            </w:r>
          </w:p>
        </w:tc>
        <w:tc>
          <w:tcPr>
            <w:tcW w:w="4896" w:type="dxa"/>
            <w:tcBorders>
              <w:left w:val="nil"/>
            </w:tcBorders>
          </w:tcPr>
          <w:p w14:paraId="5F419CB8" w14:textId="77777777" w:rsidR="006A1BCD" w:rsidRPr="00F67A90" w:rsidRDefault="006A1BCD" w:rsidP="00431C1E">
            <w:pPr>
              <w:ind w:left="288"/>
            </w:pPr>
            <w:r w:rsidRPr="00F67A90">
              <w:t>End of Day</w:t>
            </w:r>
          </w:p>
        </w:tc>
        <w:tc>
          <w:tcPr>
            <w:tcW w:w="1584" w:type="dxa"/>
            <w:tcBorders>
              <w:right w:val="nil"/>
            </w:tcBorders>
          </w:tcPr>
          <w:p w14:paraId="73261FD6" w14:textId="77777777" w:rsidR="006A1BCD" w:rsidRPr="00F67A90" w:rsidRDefault="006A1BCD" w:rsidP="00431C1E">
            <w:pPr>
              <w:ind w:left="288"/>
            </w:pPr>
            <w:r w:rsidRPr="00F67A90">
              <w:t>PVR</w:t>
            </w:r>
          </w:p>
        </w:tc>
        <w:tc>
          <w:tcPr>
            <w:tcW w:w="4915" w:type="dxa"/>
            <w:tcBorders>
              <w:left w:val="nil"/>
            </w:tcBorders>
          </w:tcPr>
          <w:p w14:paraId="18A046F0" w14:textId="77777777" w:rsidR="006A1BCD" w:rsidRPr="00F67A90" w:rsidRDefault="006A1BCD" w:rsidP="00431C1E">
            <w:pPr>
              <w:ind w:left="288"/>
            </w:pPr>
            <w:r w:rsidRPr="00F67A90">
              <w:t>Process Validation Run</w:t>
            </w:r>
          </w:p>
        </w:tc>
      </w:tr>
      <w:tr w:rsidR="006A1BCD" w:rsidRPr="006A1BCD" w14:paraId="6A1196FE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178C8F55" w14:textId="77777777" w:rsidR="006A1BCD" w:rsidRPr="00F67A90" w:rsidRDefault="006A1BCD" w:rsidP="00431C1E">
            <w:pPr>
              <w:ind w:left="288"/>
            </w:pPr>
            <w:r w:rsidRPr="00F67A90">
              <w:t>EOL</w:t>
            </w:r>
          </w:p>
        </w:tc>
        <w:tc>
          <w:tcPr>
            <w:tcW w:w="4896" w:type="dxa"/>
            <w:tcBorders>
              <w:left w:val="nil"/>
            </w:tcBorders>
          </w:tcPr>
          <w:p w14:paraId="06635E6A" w14:textId="77777777" w:rsidR="006A1BCD" w:rsidRPr="00F67A90" w:rsidRDefault="006A1BCD" w:rsidP="00431C1E">
            <w:pPr>
              <w:ind w:left="288"/>
            </w:pPr>
            <w:r w:rsidRPr="00F67A90">
              <w:t>End of Line</w:t>
            </w:r>
          </w:p>
        </w:tc>
        <w:tc>
          <w:tcPr>
            <w:tcW w:w="1584" w:type="dxa"/>
            <w:tcBorders>
              <w:right w:val="nil"/>
            </w:tcBorders>
          </w:tcPr>
          <w:p w14:paraId="2D29B444" w14:textId="77777777" w:rsidR="006A1BCD" w:rsidRPr="00F67A90" w:rsidRDefault="006A1BCD" w:rsidP="00431C1E">
            <w:pPr>
              <w:ind w:left="288"/>
            </w:pPr>
            <w:r w:rsidRPr="00F67A90">
              <w:t>QC</w:t>
            </w:r>
          </w:p>
        </w:tc>
        <w:tc>
          <w:tcPr>
            <w:tcW w:w="4915" w:type="dxa"/>
            <w:tcBorders>
              <w:left w:val="nil"/>
            </w:tcBorders>
          </w:tcPr>
          <w:p w14:paraId="33F5718A" w14:textId="77777777" w:rsidR="006A1BCD" w:rsidRPr="00F67A90" w:rsidRDefault="006A1BCD" w:rsidP="00431C1E">
            <w:pPr>
              <w:ind w:left="288"/>
            </w:pPr>
            <w:r w:rsidRPr="00F67A90">
              <w:t>Quality Control</w:t>
            </w:r>
          </w:p>
        </w:tc>
      </w:tr>
      <w:tr w:rsidR="006A1BCD" w:rsidRPr="006A1BCD" w14:paraId="1610CA27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3FDA82A3" w14:textId="77777777" w:rsidR="006A1BCD" w:rsidRPr="00F67A90" w:rsidRDefault="006A1BCD" w:rsidP="00431C1E">
            <w:pPr>
              <w:ind w:left="288"/>
            </w:pPr>
            <w:r w:rsidRPr="00F67A90">
              <w:t>ELT</w:t>
            </w:r>
          </w:p>
        </w:tc>
        <w:tc>
          <w:tcPr>
            <w:tcW w:w="4896" w:type="dxa"/>
            <w:tcBorders>
              <w:left w:val="nil"/>
            </w:tcBorders>
          </w:tcPr>
          <w:p w14:paraId="3CD2846D" w14:textId="77777777" w:rsidR="006A1BCD" w:rsidRPr="00F67A90" w:rsidRDefault="006A1BCD" w:rsidP="00431C1E">
            <w:pPr>
              <w:ind w:left="288"/>
            </w:pPr>
            <w:r w:rsidRPr="00F67A90">
              <w:t>Extended Leadership Team</w:t>
            </w:r>
          </w:p>
        </w:tc>
        <w:tc>
          <w:tcPr>
            <w:tcW w:w="1584" w:type="dxa"/>
            <w:tcBorders>
              <w:right w:val="nil"/>
            </w:tcBorders>
          </w:tcPr>
          <w:p w14:paraId="732F21EF" w14:textId="77777777" w:rsidR="006A1BCD" w:rsidRPr="00F67A90" w:rsidRDefault="006A1BCD" w:rsidP="00431C1E">
            <w:pPr>
              <w:ind w:left="288"/>
            </w:pPr>
            <w:r w:rsidRPr="00F67A90">
              <w:t>RAF</w:t>
            </w:r>
          </w:p>
        </w:tc>
        <w:tc>
          <w:tcPr>
            <w:tcW w:w="4915" w:type="dxa"/>
            <w:tcBorders>
              <w:left w:val="nil"/>
            </w:tcBorders>
          </w:tcPr>
          <w:p w14:paraId="7235D3F1" w14:textId="77777777" w:rsidR="006A1BCD" w:rsidRPr="00F67A90" w:rsidRDefault="006A1BCD" w:rsidP="00431C1E">
            <w:pPr>
              <w:ind w:left="288"/>
            </w:pPr>
            <w:r w:rsidRPr="00F67A90">
              <w:t>Report as Finished</w:t>
            </w:r>
          </w:p>
        </w:tc>
      </w:tr>
      <w:tr w:rsidR="006A1BCD" w:rsidRPr="006A1BCD" w14:paraId="3AF18050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1D27E88D" w14:textId="77777777" w:rsidR="006A1BCD" w:rsidRPr="00F67A90" w:rsidRDefault="006A1BCD" w:rsidP="00431C1E">
            <w:pPr>
              <w:ind w:left="288"/>
            </w:pPr>
            <w:r w:rsidRPr="00F67A90">
              <w:t>ESTAT</w:t>
            </w:r>
          </w:p>
        </w:tc>
        <w:tc>
          <w:tcPr>
            <w:tcW w:w="4896" w:type="dxa"/>
            <w:tcBorders>
              <w:left w:val="nil"/>
            </w:tcBorders>
          </w:tcPr>
          <w:p w14:paraId="1F112D69" w14:textId="77777777" w:rsidR="006A1BCD" w:rsidRPr="00F67A90" w:rsidRDefault="006A1BCD" w:rsidP="00431C1E">
            <w:pPr>
              <w:ind w:left="288"/>
            </w:pPr>
            <w:r w:rsidRPr="00F67A90">
              <w:t>Electrostatic Lacquer Line</w:t>
            </w:r>
          </w:p>
        </w:tc>
        <w:tc>
          <w:tcPr>
            <w:tcW w:w="1584" w:type="dxa"/>
            <w:tcBorders>
              <w:right w:val="nil"/>
            </w:tcBorders>
          </w:tcPr>
          <w:p w14:paraId="7107D3DB" w14:textId="77777777" w:rsidR="006A1BCD" w:rsidRPr="00F67A90" w:rsidRDefault="006A1BCD" w:rsidP="00431C1E">
            <w:pPr>
              <w:ind w:left="288"/>
            </w:pPr>
            <w:r w:rsidRPr="00F67A90">
              <w:t>SCH</w:t>
            </w:r>
          </w:p>
        </w:tc>
        <w:tc>
          <w:tcPr>
            <w:tcW w:w="4915" w:type="dxa"/>
            <w:tcBorders>
              <w:left w:val="nil"/>
            </w:tcBorders>
          </w:tcPr>
          <w:p w14:paraId="54577A09" w14:textId="77777777" w:rsidR="006A1BCD" w:rsidRPr="00F67A90" w:rsidRDefault="006A1BCD" w:rsidP="00431C1E">
            <w:pPr>
              <w:ind w:left="288"/>
            </w:pPr>
            <w:r w:rsidRPr="00F67A90">
              <w:t>Schedule</w:t>
            </w:r>
          </w:p>
        </w:tc>
      </w:tr>
      <w:tr w:rsidR="006A1BCD" w:rsidRPr="006A1BCD" w14:paraId="482C05EA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5DD45D1E" w14:textId="77777777" w:rsidR="006A1BCD" w:rsidRPr="00F67A90" w:rsidRDefault="006A1BCD" w:rsidP="00431C1E">
            <w:pPr>
              <w:ind w:left="288"/>
            </w:pPr>
            <w:r w:rsidRPr="00F67A90">
              <w:t>FAI</w:t>
            </w:r>
          </w:p>
        </w:tc>
        <w:tc>
          <w:tcPr>
            <w:tcW w:w="4896" w:type="dxa"/>
            <w:tcBorders>
              <w:left w:val="nil"/>
            </w:tcBorders>
          </w:tcPr>
          <w:p w14:paraId="370542DB" w14:textId="77777777" w:rsidR="006A1BCD" w:rsidRPr="00F67A90" w:rsidRDefault="006A1BCD" w:rsidP="00431C1E">
            <w:pPr>
              <w:ind w:left="288"/>
            </w:pPr>
            <w:r w:rsidRPr="00F67A90">
              <w:t>First Article Inspection</w:t>
            </w:r>
          </w:p>
        </w:tc>
        <w:tc>
          <w:tcPr>
            <w:tcW w:w="1584" w:type="dxa"/>
            <w:tcBorders>
              <w:right w:val="nil"/>
            </w:tcBorders>
          </w:tcPr>
          <w:p w14:paraId="5FE2A82B" w14:textId="77777777" w:rsidR="006A1BCD" w:rsidRPr="00F67A90" w:rsidRDefault="006A1BCD" w:rsidP="00431C1E">
            <w:pPr>
              <w:ind w:left="288"/>
            </w:pPr>
            <w:r w:rsidRPr="00F67A90">
              <w:t>SQDC</w:t>
            </w:r>
          </w:p>
        </w:tc>
        <w:tc>
          <w:tcPr>
            <w:tcW w:w="4915" w:type="dxa"/>
            <w:tcBorders>
              <w:left w:val="nil"/>
            </w:tcBorders>
          </w:tcPr>
          <w:p w14:paraId="155A66F2" w14:textId="77777777" w:rsidR="006A1BCD" w:rsidRPr="00F67A90" w:rsidRDefault="006A1BCD" w:rsidP="00431C1E">
            <w:pPr>
              <w:ind w:left="288"/>
            </w:pPr>
            <w:r w:rsidRPr="00F67A90">
              <w:t>Safety Quality Delivery Cost</w:t>
            </w:r>
          </w:p>
        </w:tc>
      </w:tr>
      <w:tr w:rsidR="006A1BCD" w:rsidRPr="006A1BCD" w14:paraId="0AD916CD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5BEBBE18" w14:textId="77777777" w:rsidR="006A1BCD" w:rsidRPr="00F67A90" w:rsidRDefault="006A1BCD" w:rsidP="00431C1E">
            <w:pPr>
              <w:keepNext/>
              <w:ind w:left="288"/>
            </w:pPr>
            <w:r w:rsidRPr="00F67A90">
              <w:t>GLT</w:t>
            </w:r>
          </w:p>
        </w:tc>
        <w:tc>
          <w:tcPr>
            <w:tcW w:w="4896" w:type="dxa"/>
            <w:tcBorders>
              <w:left w:val="nil"/>
            </w:tcBorders>
          </w:tcPr>
          <w:p w14:paraId="7DE8819F" w14:textId="77777777" w:rsidR="006A1BCD" w:rsidRPr="00F67A90" w:rsidRDefault="006A1BCD" w:rsidP="00431C1E">
            <w:pPr>
              <w:keepNext/>
              <w:ind w:left="288"/>
            </w:pPr>
            <w:r w:rsidRPr="00F67A90">
              <w:t>Gibson Leadership Team (C Suite)</w:t>
            </w:r>
          </w:p>
        </w:tc>
        <w:tc>
          <w:tcPr>
            <w:tcW w:w="1584" w:type="dxa"/>
            <w:tcBorders>
              <w:right w:val="nil"/>
            </w:tcBorders>
          </w:tcPr>
          <w:p w14:paraId="5BC1A7F9" w14:textId="77777777" w:rsidR="006A1BCD" w:rsidRPr="00F67A90" w:rsidRDefault="006A1BCD" w:rsidP="00431C1E">
            <w:pPr>
              <w:keepNext/>
              <w:ind w:left="288"/>
            </w:pPr>
            <w:r w:rsidRPr="00F67A90">
              <w:t>WIP</w:t>
            </w:r>
          </w:p>
        </w:tc>
        <w:tc>
          <w:tcPr>
            <w:tcW w:w="4915" w:type="dxa"/>
            <w:tcBorders>
              <w:left w:val="nil"/>
            </w:tcBorders>
          </w:tcPr>
          <w:p w14:paraId="2F55D4FF" w14:textId="77777777" w:rsidR="006A1BCD" w:rsidRPr="00F67A90" w:rsidRDefault="006A1BCD" w:rsidP="00431C1E">
            <w:pPr>
              <w:keepNext/>
              <w:ind w:left="288"/>
            </w:pPr>
            <w:r w:rsidRPr="00F67A90">
              <w:t>Work in Process</w:t>
            </w:r>
          </w:p>
        </w:tc>
      </w:tr>
      <w:tr w:rsidR="006A1BCD" w:rsidRPr="006A1BCD" w14:paraId="7CAB9C0C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454C79FC" w14:textId="77777777" w:rsidR="006A1BCD" w:rsidRPr="00F67A90" w:rsidRDefault="006A1BCD" w:rsidP="00431C1E">
            <w:pPr>
              <w:ind w:left="288"/>
            </w:pPr>
            <w:r w:rsidRPr="00F67A90">
              <w:t>KPI</w:t>
            </w:r>
          </w:p>
        </w:tc>
        <w:tc>
          <w:tcPr>
            <w:tcW w:w="4896" w:type="dxa"/>
            <w:tcBorders>
              <w:left w:val="nil"/>
            </w:tcBorders>
          </w:tcPr>
          <w:p w14:paraId="21F08547" w14:textId="77777777" w:rsidR="006A1BCD" w:rsidRPr="00F67A90" w:rsidRDefault="006A1BCD" w:rsidP="00431C1E">
            <w:pPr>
              <w:ind w:left="288"/>
            </w:pPr>
            <w:r w:rsidRPr="00F67A90">
              <w:t>Key Performance Indicator</w:t>
            </w:r>
          </w:p>
        </w:tc>
        <w:tc>
          <w:tcPr>
            <w:tcW w:w="1584" w:type="dxa"/>
            <w:tcBorders>
              <w:right w:val="nil"/>
            </w:tcBorders>
          </w:tcPr>
          <w:p w14:paraId="2335A845" w14:textId="77777777" w:rsidR="006A1BCD" w:rsidRPr="00F67A90" w:rsidRDefault="006A1BCD" w:rsidP="00431C1E">
            <w:pPr>
              <w:ind w:left="288"/>
            </w:pPr>
          </w:p>
        </w:tc>
        <w:tc>
          <w:tcPr>
            <w:tcW w:w="4915" w:type="dxa"/>
            <w:tcBorders>
              <w:left w:val="nil"/>
            </w:tcBorders>
          </w:tcPr>
          <w:p w14:paraId="5C8530BD" w14:textId="77777777" w:rsidR="006A1BCD" w:rsidRPr="00F67A90" w:rsidRDefault="006A1BCD" w:rsidP="00431C1E">
            <w:pPr>
              <w:ind w:left="288"/>
            </w:pPr>
          </w:p>
        </w:tc>
      </w:tr>
      <w:tr w:rsidR="006A1BCD" w:rsidRPr="006A1BCD" w14:paraId="418168E2" w14:textId="77777777" w:rsidTr="00431C1E">
        <w:tc>
          <w:tcPr>
            <w:tcW w:w="720" w:type="dxa"/>
            <w:tcBorders>
              <w:right w:val="nil"/>
            </w:tcBorders>
          </w:tcPr>
          <w:p w14:paraId="5E8E6CF2" w14:textId="77777777" w:rsidR="006A1BCD" w:rsidRPr="00F67A90" w:rsidRDefault="006A1BCD" w:rsidP="00431C1E">
            <w:pPr>
              <w:ind w:left="288"/>
            </w:pPr>
          </w:p>
        </w:tc>
        <w:tc>
          <w:tcPr>
            <w:tcW w:w="12259" w:type="dxa"/>
            <w:gridSpan w:val="4"/>
            <w:tcBorders>
              <w:left w:val="nil"/>
            </w:tcBorders>
          </w:tcPr>
          <w:p w14:paraId="18F67208" w14:textId="77777777" w:rsidR="006A1BCD" w:rsidRPr="00F67A90" w:rsidRDefault="006A1BCD" w:rsidP="00431C1E">
            <w:pPr>
              <w:pStyle w:val="Heading3"/>
              <w:rPr>
                <w:noProof/>
                <w:color w:val="auto"/>
                <w:sz w:val="24"/>
                <w:szCs w:val="24"/>
              </w:rPr>
            </w:pPr>
            <w:bookmarkStart w:id="12" w:name="_Toc193460687"/>
            <w:r w:rsidRPr="00F67A90">
              <w:rPr>
                <w:color w:val="auto"/>
                <w:sz w:val="24"/>
                <w:szCs w:val="24"/>
              </w:rPr>
              <w:t>Guitars</w:t>
            </w:r>
            <w:bookmarkEnd w:id="12"/>
          </w:p>
        </w:tc>
      </w:tr>
      <w:tr w:rsidR="006A1BCD" w:rsidRPr="006A1BCD" w14:paraId="7859AE01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1CA186FC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Acronym</w:t>
            </w:r>
          </w:p>
        </w:tc>
        <w:tc>
          <w:tcPr>
            <w:tcW w:w="4896" w:type="dxa"/>
            <w:tcBorders>
              <w:left w:val="nil"/>
            </w:tcBorders>
          </w:tcPr>
          <w:p w14:paraId="7BC44610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Definition</w:t>
            </w:r>
          </w:p>
        </w:tc>
        <w:tc>
          <w:tcPr>
            <w:tcW w:w="1584" w:type="dxa"/>
            <w:tcBorders>
              <w:right w:val="nil"/>
            </w:tcBorders>
          </w:tcPr>
          <w:p w14:paraId="33C0CFD2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Acronym</w:t>
            </w:r>
          </w:p>
        </w:tc>
        <w:tc>
          <w:tcPr>
            <w:tcW w:w="4915" w:type="dxa"/>
            <w:tcBorders>
              <w:left w:val="nil"/>
            </w:tcBorders>
          </w:tcPr>
          <w:p w14:paraId="06F17672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Definition</w:t>
            </w:r>
          </w:p>
        </w:tc>
      </w:tr>
      <w:tr w:rsidR="006A1BCD" w:rsidRPr="006A1BCD" w14:paraId="53220A66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23755E37" w14:textId="77777777" w:rsidR="006A1BCD" w:rsidRPr="00F67A90" w:rsidRDefault="006A1BCD" w:rsidP="00431C1E">
            <w:pPr>
              <w:ind w:left="288"/>
            </w:pPr>
            <w:r w:rsidRPr="00F67A90">
              <w:t>LP</w:t>
            </w:r>
          </w:p>
        </w:tc>
        <w:tc>
          <w:tcPr>
            <w:tcW w:w="4896" w:type="dxa"/>
            <w:tcBorders>
              <w:left w:val="nil"/>
            </w:tcBorders>
          </w:tcPr>
          <w:p w14:paraId="68AC3593" w14:textId="77777777" w:rsidR="006A1BCD" w:rsidRPr="00F67A90" w:rsidRDefault="006A1BCD" w:rsidP="00431C1E">
            <w:pPr>
              <w:ind w:left="288"/>
            </w:pPr>
            <w:r w:rsidRPr="00F67A90">
              <w:t>Les Paul</w:t>
            </w:r>
          </w:p>
        </w:tc>
        <w:tc>
          <w:tcPr>
            <w:tcW w:w="1584" w:type="dxa"/>
            <w:tcBorders>
              <w:right w:val="nil"/>
            </w:tcBorders>
          </w:tcPr>
          <w:p w14:paraId="31904130" w14:textId="77777777" w:rsidR="006A1BCD" w:rsidRPr="00F67A90" w:rsidRDefault="006A1BCD" w:rsidP="00431C1E">
            <w:pPr>
              <w:ind w:left="288"/>
            </w:pPr>
            <w:r w:rsidRPr="00F67A90">
              <w:t>NT</w:t>
            </w:r>
          </w:p>
        </w:tc>
        <w:tc>
          <w:tcPr>
            <w:tcW w:w="4915" w:type="dxa"/>
            <w:tcBorders>
              <w:left w:val="nil"/>
            </w:tcBorders>
          </w:tcPr>
          <w:p w14:paraId="0621A0CA" w14:textId="77777777" w:rsidR="006A1BCD" w:rsidRPr="00F67A90" w:rsidRDefault="006A1BCD" w:rsidP="00431C1E">
            <w:pPr>
              <w:ind w:left="288"/>
            </w:pPr>
            <w:r w:rsidRPr="00F67A90">
              <w:t>NUT</w:t>
            </w:r>
          </w:p>
        </w:tc>
      </w:tr>
      <w:tr w:rsidR="006A1BCD" w:rsidRPr="006A1BCD" w14:paraId="0AA0F79C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5BF5BA8D" w14:textId="77777777" w:rsidR="006A1BCD" w:rsidRPr="00F67A90" w:rsidRDefault="006A1BCD" w:rsidP="00431C1E">
            <w:pPr>
              <w:ind w:left="288"/>
            </w:pPr>
            <w:r w:rsidRPr="00F67A90">
              <w:t>SG</w:t>
            </w:r>
          </w:p>
        </w:tc>
        <w:tc>
          <w:tcPr>
            <w:tcW w:w="4896" w:type="dxa"/>
            <w:tcBorders>
              <w:left w:val="nil"/>
            </w:tcBorders>
          </w:tcPr>
          <w:p w14:paraId="7D02A8B5" w14:textId="77777777" w:rsidR="006A1BCD" w:rsidRPr="00F67A90" w:rsidRDefault="006A1BCD" w:rsidP="00431C1E">
            <w:pPr>
              <w:ind w:left="288"/>
            </w:pPr>
            <w:r w:rsidRPr="00F67A90">
              <w:t>Solid Guitar</w:t>
            </w:r>
          </w:p>
        </w:tc>
        <w:tc>
          <w:tcPr>
            <w:tcW w:w="1584" w:type="dxa"/>
            <w:tcBorders>
              <w:right w:val="nil"/>
            </w:tcBorders>
          </w:tcPr>
          <w:p w14:paraId="6A0F20C3" w14:textId="77777777" w:rsidR="006A1BCD" w:rsidRPr="00F67A90" w:rsidRDefault="006A1BCD" w:rsidP="00431C1E">
            <w:pPr>
              <w:ind w:left="288"/>
            </w:pPr>
            <w:r w:rsidRPr="00F67A90">
              <w:t>TSFB</w:t>
            </w:r>
          </w:p>
        </w:tc>
        <w:tc>
          <w:tcPr>
            <w:tcW w:w="4915" w:type="dxa"/>
            <w:tcBorders>
              <w:left w:val="nil"/>
            </w:tcBorders>
          </w:tcPr>
          <w:p w14:paraId="6168C02A" w14:textId="77777777" w:rsidR="006A1BCD" w:rsidRPr="00F67A90" w:rsidRDefault="006A1BCD" w:rsidP="00431C1E">
            <w:pPr>
              <w:ind w:left="288"/>
            </w:pPr>
            <w:r w:rsidRPr="00F67A90">
              <w:t>Top Side Fingerboard</w:t>
            </w:r>
          </w:p>
        </w:tc>
      </w:tr>
      <w:tr w:rsidR="006A1BCD" w:rsidRPr="006A1BCD" w14:paraId="4736F731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5C47C1CF" w14:textId="77777777" w:rsidR="006A1BCD" w:rsidRPr="00F67A90" w:rsidRDefault="006A1BCD" w:rsidP="00431C1E">
            <w:pPr>
              <w:ind w:left="288"/>
            </w:pPr>
            <w:r w:rsidRPr="00F67A90">
              <w:t>ES</w:t>
            </w:r>
          </w:p>
        </w:tc>
        <w:tc>
          <w:tcPr>
            <w:tcW w:w="4896" w:type="dxa"/>
            <w:tcBorders>
              <w:left w:val="nil"/>
            </w:tcBorders>
          </w:tcPr>
          <w:p w14:paraId="47E30D7F" w14:textId="77777777" w:rsidR="006A1BCD" w:rsidRPr="00F67A90" w:rsidRDefault="006A1BCD" w:rsidP="00431C1E">
            <w:pPr>
              <w:ind w:left="288"/>
            </w:pPr>
            <w:r w:rsidRPr="00F67A90">
              <w:t>Electric Spanish</w:t>
            </w:r>
          </w:p>
        </w:tc>
        <w:tc>
          <w:tcPr>
            <w:tcW w:w="1584" w:type="dxa"/>
            <w:tcBorders>
              <w:right w:val="nil"/>
            </w:tcBorders>
          </w:tcPr>
          <w:p w14:paraId="6C899F2B" w14:textId="77777777" w:rsidR="006A1BCD" w:rsidRPr="00F67A90" w:rsidRDefault="006A1BCD" w:rsidP="00431C1E">
            <w:pPr>
              <w:ind w:left="288"/>
            </w:pPr>
            <w:r w:rsidRPr="00F67A90">
              <w:t>NK</w:t>
            </w:r>
          </w:p>
        </w:tc>
        <w:tc>
          <w:tcPr>
            <w:tcW w:w="4915" w:type="dxa"/>
            <w:tcBorders>
              <w:left w:val="nil"/>
            </w:tcBorders>
          </w:tcPr>
          <w:p w14:paraId="76AC333F" w14:textId="77777777" w:rsidR="006A1BCD" w:rsidRPr="00F67A90" w:rsidRDefault="006A1BCD" w:rsidP="00431C1E">
            <w:pPr>
              <w:ind w:left="288"/>
            </w:pPr>
            <w:r w:rsidRPr="00F67A90">
              <w:t>Neck</w:t>
            </w:r>
          </w:p>
        </w:tc>
      </w:tr>
      <w:tr w:rsidR="006A1BCD" w:rsidRPr="006A1BCD" w14:paraId="41E83ACB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22B5DDA8" w14:textId="77777777" w:rsidR="006A1BCD" w:rsidRPr="00F67A90" w:rsidRDefault="006A1BCD" w:rsidP="00431C1E">
            <w:pPr>
              <w:ind w:left="288"/>
            </w:pPr>
            <w:r w:rsidRPr="00F67A90">
              <w:t>EXP</w:t>
            </w:r>
          </w:p>
        </w:tc>
        <w:tc>
          <w:tcPr>
            <w:tcW w:w="4896" w:type="dxa"/>
            <w:tcBorders>
              <w:left w:val="nil"/>
            </w:tcBorders>
          </w:tcPr>
          <w:p w14:paraId="36053B1E" w14:textId="77777777" w:rsidR="006A1BCD" w:rsidRPr="00F67A90" w:rsidRDefault="006A1BCD" w:rsidP="00431C1E">
            <w:pPr>
              <w:ind w:left="288"/>
            </w:pPr>
            <w:r w:rsidRPr="00F67A90">
              <w:t>Explorer</w:t>
            </w:r>
          </w:p>
        </w:tc>
        <w:tc>
          <w:tcPr>
            <w:tcW w:w="1584" w:type="dxa"/>
            <w:tcBorders>
              <w:right w:val="nil"/>
            </w:tcBorders>
          </w:tcPr>
          <w:p w14:paraId="01B9B383" w14:textId="77777777" w:rsidR="006A1BCD" w:rsidRPr="00F67A90" w:rsidRDefault="006A1BCD" w:rsidP="00431C1E">
            <w:pPr>
              <w:ind w:left="288"/>
            </w:pPr>
            <w:r w:rsidRPr="00F67A90">
              <w:t>BSFB</w:t>
            </w:r>
          </w:p>
        </w:tc>
        <w:tc>
          <w:tcPr>
            <w:tcW w:w="4915" w:type="dxa"/>
            <w:tcBorders>
              <w:left w:val="nil"/>
            </w:tcBorders>
          </w:tcPr>
          <w:p w14:paraId="4C285240" w14:textId="77777777" w:rsidR="006A1BCD" w:rsidRPr="00F67A90" w:rsidRDefault="006A1BCD" w:rsidP="00431C1E">
            <w:pPr>
              <w:ind w:left="288"/>
            </w:pPr>
            <w:r w:rsidRPr="00F67A90">
              <w:t>Bottom Side Fingerboard</w:t>
            </w:r>
          </w:p>
        </w:tc>
      </w:tr>
      <w:tr w:rsidR="006A1BCD" w:rsidRPr="006A1BCD" w14:paraId="3EAAC7F4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05244A8D" w14:textId="77777777" w:rsidR="006A1BCD" w:rsidRPr="00F67A90" w:rsidRDefault="006A1BCD" w:rsidP="00431C1E">
            <w:pPr>
              <w:ind w:left="288"/>
            </w:pPr>
            <w:r w:rsidRPr="00F67A90">
              <w:t>Vs (Vees)</w:t>
            </w:r>
          </w:p>
        </w:tc>
        <w:tc>
          <w:tcPr>
            <w:tcW w:w="4896" w:type="dxa"/>
            <w:tcBorders>
              <w:left w:val="nil"/>
            </w:tcBorders>
          </w:tcPr>
          <w:p w14:paraId="5C4CBDAA" w14:textId="77777777" w:rsidR="006A1BCD" w:rsidRPr="00F67A90" w:rsidRDefault="006A1BCD" w:rsidP="00431C1E">
            <w:pPr>
              <w:ind w:left="288"/>
            </w:pPr>
            <w:r w:rsidRPr="00F67A90">
              <w:t>Flying V</w:t>
            </w:r>
          </w:p>
        </w:tc>
        <w:tc>
          <w:tcPr>
            <w:tcW w:w="1584" w:type="dxa"/>
            <w:tcBorders>
              <w:right w:val="nil"/>
            </w:tcBorders>
          </w:tcPr>
          <w:p w14:paraId="071516AD" w14:textId="77777777" w:rsidR="006A1BCD" w:rsidRPr="00F67A90" w:rsidRDefault="006A1BCD" w:rsidP="00431C1E">
            <w:pPr>
              <w:ind w:left="288"/>
            </w:pPr>
            <w:r w:rsidRPr="00F67A90">
              <w:t>FB</w:t>
            </w:r>
          </w:p>
        </w:tc>
        <w:tc>
          <w:tcPr>
            <w:tcW w:w="4915" w:type="dxa"/>
            <w:tcBorders>
              <w:left w:val="nil"/>
            </w:tcBorders>
          </w:tcPr>
          <w:p w14:paraId="4F139E3F" w14:textId="77777777" w:rsidR="006A1BCD" w:rsidRPr="00F67A90" w:rsidRDefault="006A1BCD" w:rsidP="00431C1E">
            <w:pPr>
              <w:ind w:left="288"/>
            </w:pPr>
            <w:r w:rsidRPr="00F67A90">
              <w:t>Fingerboard</w:t>
            </w:r>
          </w:p>
        </w:tc>
      </w:tr>
      <w:tr w:rsidR="006A1BCD" w:rsidRPr="006A1BCD" w14:paraId="3F6B2E32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38C5B927" w14:textId="77777777" w:rsidR="006A1BCD" w:rsidRPr="00F67A90" w:rsidRDefault="006A1BCD" w:rsidP="00431C1E">
            <w:pPr>
              <w:ind w:left="288"/>
            </w:pPr>
            <w:r w:rsidRPr="00F67A90">
              <w:t>DS</w:t>
            </w:r>
          </w:p>
        </w:tc>
        <w:tc>
          <w:tcPr>
            <w:tcW w:w="4896" w:type="dxa"/>
            <w:tcBorders>
              <w:left w:val="nil"/>
            </w:tcBorders>
          </w:tcPr>
          <w:p w14:paraId="145CDB05" w14:textId="77777777" w:rsidR="006A1BCD" w:rsidRPr="00F67A90" w:rsidRDefault="006A1BCD" w:rsidP="00431C1E">
            <w:pPr>
              <w:ind w:left="288"/>
            </w:pPr>
            <w:r w:rsidRPr="00F67A90">
              <w:t>Designer Series</w:t>
            </w:r>
          </w:p>
        </w:tc>
        <w:tc>
          <w:tcPr>
            <w:tcW w:w="1584" w:type="dxa"/>
            <w:tcBorders>
              <w:right w:val="nil"/>
            </w:tcBorders>
          </w:tcPr>
          <w:p w14:paraId="494B1E17" w14:textId="77777777" w:rsidR="006A1BCD" w:rsidRPr="00F67A90" w:rsidRDefault="006A1BCD" w:rsidP="00431C1E">
            <w:pPr>
              <w:ind w:left="288"/>
            </w:pPr>
            <w:r w:rsidRPr="00F67A90">
              <w:t>BK</w:t>
            </w:r>
          </w:p>
        </w:tc>
        <w:tc>
          <w:tcPr>
            <w:tcW w:w="4915" w:type="dxa"/>
            <w:tcBorders>
              <w:left w:val="nil"/>
            </w:tcBorders>
          </w:tcPr>
          <w:p w14:paraId="61CE38F0" w14:textId="77777777" w:rsidR="006A1BCD" w:rsidRPr="00F67A90" w:rsidRDefault="006A1BCD" w:rsidP="00431C1E">
            <w:pPr>
              <w:ind w:left="288"/>
            </w:pPr>
            <w:r w:rsidRPr="00F67A90">
              <w:t>Back</w:t>
            </w:r>
          </w:p>
        </w:tc>
      </w:tr>
      <w:tr w:rsidR="006A1BCD" w:rsidRPr="006A1BCD" w14:paraId="73041D07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0DD81A4B" w14:textId="77777777" w:rsidR="006A1BCD" w:rsidRPr="00F67A90" w:rsidRDefault="006A1BCD" w:rsidP="00431C1E">
            <w:pPr>
              <w:ind w:left="288"/>
            </w:pPr>
            <w:r w:rsidRPr="00F67A90">
              <w:t>PHF</w:t>
            </w:r>
          </w:p>
        </w:tc>
        <w:tc>
          <w:tcPr>
            <w:tcW w:w="4896" w:type="dxa"/>
            <w:tcBorders>
              <w:left w:val="nil"/>
            </w:tcBorders>
          </w:tcPr>
          <w:p w14:paraId="367578D4" w14:textId="77777777" w:rsidR="006A1BCD" w:rsidRPr="00F67A90" w:rsidRDefault="006A1BCD" w:rsidP="00431C1E">
            <w:pPr>
              <w:ind w:left="288"/>
            </w:pPr>
            <w:r w:rsidRPr="00F67A90">
              <w:t>Peghead Face</w:t>
            </w:r>
          </w:p>
        </w:tc>
        <w:tc>
          <w:tcPr>
            <w:tcW w:w="1584" w:type="dxa"/>
            <w:tcBorders>
              <w:right w:val="nil"/>
            </w:tcBorders>
          </w:tcPr>
          <w:p w14:paraId="53A91EBA" w14:textId="77777777" w:rsidR="006A1BCD" w:rsidRPr="00F67A90" w:rsidRDefault="006A1BCD" w:rsidP="00431C1E">
            <w:pPr>
              <w:ind w:left="288"/>
            </w:pPr>
            <w:r w:rsidRPr="00F67A90">
              <w:t>TP</w:t>
            </w:r>
          </w:p>
        </w:tc>
        <w:tc>
          <w:tcPr>
            <w:tcW w:w="4915" w:type="dxa"/>
            <w:tcBorders>
              <w:left w:val="nil"/>
            </w:tcBorders>
          </w:tcPr>
          <w:p w14:paraId="1A0CAAE0" w14:textId="77777777" w:rsidR="006A1BCD" w:rsidRPr="00F67A90" w:rsidRDefault="006A1BCD" w:rsidP="00431C1E">
            <w:pPr>
              <w:ind w:left="288"/>
            </w:pPr>
            <w:r w:rsidRPr="00F67A90">
              <w:t>Top</w:t>
            </w:r>
          </w:p>
        </w:tc>
      </w:tr>
      <w:tr w:rsidR="006A1BCD" w:rsidRPr="006A1BCD" w14:paraId="7A69AB4C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7FDA8495" w14:textId="77777777" w:rsidR="006A1BCD" w:rsidRPr="00F67A90" w:rsidRDefault="006A1BCD" w:rsidP="00431C1E">
            <w:pPr>
              <w:ind w:left="288"/>
            </w:pPr>
            <w:r w:rsidRPr="00F67A90">
              <w:t>PHB</w:t>
            </w:r>
          </w:p>
        </w:tc>
        <w:tc>
          <w:tcPr>
            <w:tcW w:w="4896" w:type="dxa"/>
            <w:tcBorders>
              <w:left w:val="nil"/>
            </w:tcBorders>
          </w:tcPr>
          <w:p w14:paraId="7D1D4FD2" w14:textId="77777777" w:rsidR="006A1BCD" w:rsidRPr="00F67A90" w:rsidRDefault="006A1BCD" w:rsidP="00431C1E">
            <w:pPr>
              <w:ind w:left="288"/>
            </w:pPr>
            <w:r w:rsidRPr="00F67A90">
              <w:t>Peghead Back</w:t>
            </w:r>
          </w:p>
        </w:tc>
        <w:tc>
          <w:tcPr>
            <w:tcW w:w="1584" w:type="dxa"/>
            <w:tcBorders>
              <w:right w:val="nil"/>
            </w:tcBorders>
          </w:tcPr>
          <w:p w14:paraId="688C29B1" w14:textId="77777777" w:rsidR="006A1BCD" w:rsidRPr="00F67A90" w:rsidRDefault="006A1BCD" w:rsidP="00431C1E">
            <w:pPr>
              <w:ind w:left="288"/>
            </w:pPr>
          </w:p>
        </w:tc>
        <w:tc>
          <w:tcPr>
            <w:tcW w:w="4915" w:type="dxa"/>
            <w:tcBorders>
              <w:left w:val="nil"/>
            </w:tcBorders>
          </w:tcPr>
          <w:p w14:paraId="6428559F" w14:textId="77777777" w:rsidR="006A1BCD" w:rsidRPr="00F67A90" w:rsidRDefault="006A1BCD" w:rsidP="00431C1E">
            <w:pPr>
              <w:ind w:left="288"/>
            </w:pPr>
          </w:p>
        </w:tc>
      </w:tr>
      <w:tr w:rsidR="006A1BCD" w:rsidRPr="006A1BCD" w14:paraId="61C23223" w14:textId="77777777" w:rsidTr="00431C1E">
        <w:tc>
          <w:tcPr>
            <w:tcW w:w="720" w:type="dxa"/>
            <w:tcBorders>
              <w:right w:val="nil"/>
            </w:tcBorders>
          </w:tcPr>
          <w:p w14:paraId="42DD6A16" w14:textId="77777777" w:rsidR="006A1BCD" w:rsidRPr="00F67A90" w:rsidRDefault="006A1BCD" w:rsidP="00431C1E">
            <w:pPr>
              <w:ind w:left="288"/>
            </w:pPr>
          </w:p>
        </w:tc>
        <w:tc>
          <w:tcPr>
            <w:tcW w:w="12259" w:type="dxa"/>
            <w:gridSpan w:val="4"/>
            <w:tcBorders>
              <w:left w:val="nil"/>
            </w:tcBorders>
          </w:tcPr>
          <w:p w14:paraId="433BA1FD" w14:textId="77777777" w:rsidR="006A1BCD" w:rsidRPr="00F67A90" w:rsidRDefault="006A1BCD" w:rsidP="00431C1E">
            <w:pPr>
              <w:pStyle w:val="Heading3"/>
              <w:rPr>
                <w:noProof/>
                <w:color w:val="auto"/>
                <w:sz w:val="24"/>
                <w:szCs w:val="24"/>
              </w:rPr>
            </w:pPr>
            <w:bookmarkStart w:id="13" w:name="_Toc193460688"/>
            <w:r w:rsidRPr="00F67A90">
              <w:rPr>
                <w:color w:val="auto"/>
                <w:sz w:val="24"/>
                <w:szCs w:val="24"/>
              </w:rPr>
              <w:t>Departments</w:t>
            </w:r>
            <w:bookmarkEnd w:id="13"/>
          </w:p>
        </w:tc>
      </w:tr>
      <w:tr w:rsidR="006A1BCD" w:rsidRPr="006A1BCD" w14:paraId="7EE6C3C7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720A50A3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Acronym</w:t>
            </w:r>
          </w:p>
        </w:tc>
        <w:tc>
          <w:tcPr>
            <w:tcW w:w="4896" w:type="dxa"/>
            <w:tcBorders>
              <w:left w:val="nil"/>
            </w:tcBorders>
          </w:tcPr>
          <w:p w14:paraId="10C47AF3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Definition</w:t>
            </w:r>
          </w:p>
        </w:tc>
        <w:tc>
          <w:tcPr>
            <w:tcW w:w="1584" w:type="dxa"/>
            <w:tcBorders>
              <w:right w:val="nil"/>
            </w:tcBorders>
          </w:tcPr>
          <w:p w14:paraId="5CAD67F6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Acronym</w:t>
            </w:r>
          </w:p>
        </w:tc>
        <w:tc>
          <w:tcPr>
            <w:tcW w:w="4915" w:type="dxa"/>
            <w:tcBorders>
              <w:left w:val="nil"/>
            </w:tcBorders>
          </w:tcPr>
          <w:p w14:paraId="037A1E3D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Definition</w:t>
            </w:r>
          </w:p>
        </w:tc>
      </w:tr>
      <w:tr w:rsidR="006A1BCD" w:rsidRPr="006A1BCD" w14:paraId="330F1120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75F19D47" w14:textId="77777777" w:rsidR="006A1BCD" w:rsidRPr="00F67A90" w:rsidRDefault="006A1BCD" w:rsidP="00431C1E">
            <w:pPr>
              <w:ind w:left="288"/>
            </w:pPr>
            <w:r w:rsidRPr="00F67A90">
              <w:t>RM</w:t>
            </w:r>
          </w:p>
        </w:tc>
        <w:tc>
          <w:tcPr>
            <w:tcW w:w="4896" w:type="dxa"/>
            <w:tcBorders>
              <w:left w:val="nil"/>
            </w:tcBorders>
          </w:tcPr>
          <w:p w14:paraId="512BB3E3" w14:textId="77777777" w:rsidR="006A1BCD" w:rsidRPr="00F67A90" w:rsidRDefault="006A1BCD" w:rsidP="00431C1E">
            <w:pPr>
              <w:ind w:left="288"/>
            </w:pPr>
            <w:r w:rsidRPr="00F67A90">
              <w:t>Rough Mill (Mill Room)</w:t>
            </w:r>
          </w:p>
        </w:tc>
        <w:tc>
          <w:tcPr>
            <w:tcW w:w="1584" w:type="dxa"/>
            <w:tcBorders>
              <w:right w:val="nil"/>
            </w:tcBorders>
          </w:tcPr>
          <w:p w14:paraId="14A0F87D" w14:textId="77777777" w:rsidR="006A1BCD" w:rsidRPr="00F67A90" w:rsidRDefault="006A1BCD" w:rsidP="00431C1E">
            <w:pPr>
              <w:ind w:left="288"/>
            </w:pPr>
            <w:r w:rsidRPr="00F67A90">
              <w:t>CL</w:t>
            </w:r>
          </w:p>
        </w:tc>
        <w:tc>
          <w:tcPr>
            <w:tcW w:w="4915" w:type="dxa"/>
            <w:tcBorders>
              <w:left w:val="nil"/>
            </w:tcBorders>
          </w:tcPr>
          <w:p w14:paraId="7E6991E6" w14:textId="77777777" w:rsidR="006A1BCD" w:rsidRPr="00F67A90" w:rsidRDefault="006A1BCD" w:rsidP="00431C1E">
            <w:pPr>
              <w:ind w:left="288"/>
            </w:pPr>
            <w:r w:rsidRPr="00F67A90">
              <w:t>Color Line</w:t>
            </w:r>
          </w:p>
        </w:tc>
      </w:tr>
      <w:tr w:rsidR="006A1BCD" w:rsidRPr="006A1BCD" w14:paraId="6D36B25B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6410DA1B" w14:textId="77777777" w:rsidR="006A1BCD" w:rsidRPr="00F67A90" w:rsidRDefault="006A1BCD" w:rsidP="00431C1E">
            <w:pPr>
              <w:ind w:left="288"/>
            </w:pPr>
            <w:r w:rsidRPr="00F67A90">
              <w:t>BL</w:t>
            </w:r>
          </w:p>
        </w:tc>
        <w:tc>
          <w:tcPr>
            <w:tcW w:w="4896" w:type="dxa"/>
            <w:tcBorders>
              <w:left w:val="nil"/>
            </w:tcBorders>
          </w:tcPr>
          <w:p w14:paraId="758C23B5" w14:textId="77777777" w:rsidR="006A1BCD" w:rsidRPr="00F67A90" w:rsidRDefault="006A1BCD" w:rsidP="00431C1E">
            <w:pPr>
              <w:ind w:left="288"/>
            </w:pPr>
            <w:r w:rsidRPr="00F67A90">
              <w:t>Body Line</w:t>
            </w:r>
          </w:p>
        </w:tc>
        <w:tc>
          <w:tcPr>
            <w:tcW w:w="1584" w:type="dxa"/>
            <w:tcBorders>
              <w:right w:val="nil"/>
            </w:tcBorders>
          </w:tcPr>
          <w:p w14:paraId="1C42D828" w14:textId="77777777" w:rsidR="006A1BCD" w:rsidRPr="00F67A90" w:rsidRDefault="006A1BCD" w:rsidP="00431C1E">
            <w:pPr>
              <w:ind w:left="288"/>
            </w:pPr>
            <w:r w:rsidRPr="00F67A90">
              <w:t>ESTAT</w:t>
            </w:r>
          </w:p>
        </w:tc>
        <w:tc>
          <w:tcPr>
            <w:tcW w:w="4915" w:type="dxa"/>
            <w:tcBorders>
              <w:left w:val="nil"/>
            </w:tcBorders>
          </w:tcPr>
          <w:p w14:paraId="4B6B44AE" w14:textId="77777777" w:rsidR="006A1BCD" w:rsidRPr="00F67A90" w:rsidRDefault="006A1BCD" w:rsidP="00431C1E">
            <w:pPr>
              <w:ind w:left="288"/>
            </w:pPr>
            <w:r w:rsidRPr="00F67A90">
              <w:t>Electrostatic Lacquer Line</w:t>
            </w:r>
          </w:p>
        </w:tc>
      </w:tr>
      <w:tr w:rsidR="006A1BCD" w:rsidRPr="006A1BCD" w14:paraId="329D49B5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66654385" w14:textId="77777777" w:rsidR="006A1BCD" w:rsidRPr="00F67A90" w:rsidRDefault="006A1BCD" w:rsidP="00431C1E">
            <w:pPr>
              <w:ind w:left="288"/>
            </w:pPr>
            <w:r w:rsidRPr="00F67A90">
              <w:t>WW</w:t>
            </w:r>
          </w:p>
        </w:tc>
        <w:tc>
          <w:tcPr>
            <w:tcW w:w="4896" w:type="dxa"/>
            <w:tcBorders>
              <w:left w:val="nil"/>
            </w:tcBorders>
          </w:tcPr>
          <w:p w14:paraId="55DC25E6" w14:textId="77777777" w:rsidR="006A1BCD" w:rsidRPr="00F67A90" w:rsidRDefault="006A1BCD" w:rsidP="00431C1E">
            <w:pPr>
              <w:ind w:left="288"/>
            </w:pPr>
            <w:r w:rsidRPr="00F67A90">
              <w:t>White Wood</w:t>
            </w:r>
          </w:p>
        </w:tc>
        <w:tc>
          <w:tcPr>
            <w:tcW w:w="1584" w:type="dxa"/>
            <w:tcBorders>
              <w:right w:val="nil"/>
            </w:tcBorders>
          </w:tcPr>
          <w:p w14:paraId="79A6C790" w14:textId="77777777" w:rsidR="006A1BCD" w:rsidRPr="00F67A90" w:rsidRDefault="006A1BCD" w:rsidP="00431C1E">
            <w:pPr>
              <w:ind w:left="288"/>
            </w:pPr>
            <w:r w:rsidRPr="00F67A90">
              <w:t xml:space="preserve">TC </w:t>
            </w:r>
          </w:p>
        </w:tc>
        <w:tc>
          <w:tcPr>
            <w:tcW w:w="4915" w:type="dxa"/>
            <w:tcBorders>
              <w:left w:val="nil"/>
            </w:tcBorders>
          </w:tcPr>
          <w:p w14:paraId="0E42C571" w14:textId="77777777" w:rsidR="006A1BCD" w:rsidRPr="00F67A90" w:rsidRDefault="006A1BCD" w:rsidP="00431C1E">
            <w:pPr>
              <w:ind w:left="288"/>
            </w:pPr>
            <w:proofErr w:type="gramStart"/>
            <w:r w:rsidRPr="00F67A90">
              <w:t>Top Coat</w:t>
            </w:r>
            <w:proofErr w:type="gramEnd"/>
          </w:p>
        </w:tc>
      </w:tr>
      <w:tr w:rsidR="006A1BCD" w:rsidRPr="006A1BCD" w14:paraId="2DBB294B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57216D6F" w14:textId="77777777" w:rsidR="006A1BCD" w:rsidRPr="00F67A90" w:rsidRDefault="006A1BCD" w:rsidP="00431C1E">
            <w:pPr>
              <w:ind w:left="288"/>
            </w:pPr>
            <w:r w:rsidRPr="00F67A90">
              <w:t>FGBL</w:t>
            </w:r>
          </w:p>
        </w:tc>
        <w:tc>
          <w:tcPr>
            <w:tcW w:w="4896" w:type="dxa"/>
            <w:tcBorders>
              <w:left w:val="nil"/>
            </w:tcBorders>
          </w:tcPr>
          <w:p w14:paraId="38701C82" w14:textId="77777777" w:rsidR="006A1BCD" w:rsidRPr="00F67A90" w:rsidRDefault="006A1BCD" w:rsidP="00431C1E">
            <w:pPr>
              <w:ind w:left="288"/>
            </w:pPr>
            <w:r w:rsidRPr="00F67A90">
              <w:t>Fingerboard Line</w:t>
            </w:r>
          </w:p>
        </w:tc>
        <w:tc>
          <w:tcPr>
            <w:tcW w:w="1584" w:type="dxa"/>
            <w:tcBorders>
              <w:right w:val="nil"/>
            </w:tcBorders>
          </w:tcPr>
          <w:p w14:paraId="40027142" w14:textId="77777777" w:rsidR="006A1BCD" w:rsidRPr="00F67A90" w:rsidRDefault="006A1BCD" w:rsidP="00431C1E">
            <w:pPr>
              <w:ind w:left="288"/>
            </w:pPr>
            <w:r w:rsidRPr="00F67A90">
              <w:t>NP</w:t>
            </w:r>
          </w:p>
        </w:tc>
        <w:tc>
          <w:tcPr>
            <w:tcW w:w="4915" w:type="dxa"/>
            <w:tcBorders>
              <w:left w:val="nil"/>
            </w:tcBorders>
          </w:tcPr>
          <w:p w14:paraId="38BFB623" w14:textId="77777777" w:rsidR="006A1BCD" w:rsidRPr="00F67A90" w:rsidRDefault="006A1BCD" w:rsidP="00431C1E">
            <w:pPr>
              <w:ind w:left="288"/>
            </w:pPr>
            <w:r w:rsidRPr="00F67A90">
              <w:t>Neck Prep</w:t>
            </w:r>
          </w:p>
        </w:tc>
      </w:tr>
      <w:tr w:rsidR="006A1BCD" w:rsidRPr="006A1BCD" w14:paraId="45B56332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002BEE27" w14:textId="77777777" w:rsidR="006A1BCD" w:rsidRPr="00F67A90" w:rsidRDefault="006A1BCD" w:rsidP="00431C1E">
            <w:pPr>
              <w:ind w:left="288"/>
            </w:pPr>
            <w:r w:rsidRPr="00F67A90">
              <w:t>NL</w:t>
            </w:r>
          </w:p>
        </w:tc>
        <w:tc>
          <w:tcPr>
            <w:tcW w:w="4896" w:type="dxa"/>
            <w:tcBorders>
              <w:left w:val="nil"/>
            </w:tcBorders>
          </w:tcPr>
          <w:p w14:paraId="305C01B8" w14:textId="77777777" w:rsidR="006A1BCD" w:rsidRPr="00F67A90" w:rsidRDefault="006A1BCD" w:rsidP="00431C1E">
            <w:pPr>
              <w:ind w:left="288"/>
            </w:pPr>
            <w:proofErr w:type="gramStart"/>
            <w:r w:rsidRPr="00F67A90">
              <w:t>Neck Line</w:t>
            </w:r>
            <w:proofErr w:type="gramEnd"/>
          </w:p>
        </w:tc>
        <w:tc>
          <w:tcPr>
            <w:tcW w:w="1584" w:type="dxa"/>
            <w:tcBorders>
              <w:right w:val="nil"/>
            </w:tcBorders>
          </w:tcPr>
          <w:p w14:paraId="54BAC87C" w14:textId="77777777" w:rsidR="006A1BCD" w:rsidRPr="00F67A90" w:rsidRDefault="006A1BCD" w:rsidP="00431C1E">
            <w:pPr>
              <w:ind w:left="288"/>
            </w:pPr>
            <w:r w:rsidRPr="00F67A90">
              <w:t>FA (Final)</w:t>
            </w:r>
          </w:p>
        </w:tc>
        <w:tc>
          <w:tcPr>
            <w:tcW w:w="4915" w:type="dxa"/>
            <w:tcBorders>
              <w:left w:val="nil"/>
            </w:tcBorders>
          </w:tcPr>
          <w:p w14:paraId="1CAA20B4" w14:textId="77777777" w:rsidR="006A1BCD" w:rsidRPr="00F67A90" w:rsidRDefault="006A1BCD" w:rsidP="00431C1E">
            <w:pPr>
              <w:ind w:left="288"/>
            </w:pPr>
            <w:r w:rsidRPr="00F67A90">
              <w:t>Final Assembly</w:t>
            </w:r>
          </w:p>
        </w:tc>
      </w:tr>
      <w:tr w:rsidR="006A1BCD" w:rsidRPr="006A1BCD" w14:paraId="6E9AC876" w14:textId="77777777" w:rsidTr="00431C1E">
        <w:tc>
          <w:tcPr>
            <w:tcW w:w="1584" w:type="dxa"/>
            <w:gridSpan w:val="2"/>
            <w:tcBorders>
              <w:right w:val="nil"/>
            </w:tcBorders>
          </w:tcPr>
          <w:p w14:paraId="5AAB4BC8" w14:textId="77777777" w:rsidR="006A1BCD" w:rsidRPr="00F67A90" w:rsidRDefault="006A1BCD" w:rsidP="00431C1E">
            <w:pPr>
              <w:ind w:left="288"/>
            </w:pPr>
            <w:r w:rsidRPr="00F67A90">
              <w:t>CP</w:t>
            </w:r>
          </w:p>
        </w:tc>
        <w:tc>
          <w:tcPr>
            <w:tcW w:w="4896" w:type="dxa"/>
            <w:tcBorders>
              <w:left w:val="nil"/>
            </w:tcBorders>
          </w:tcPr>
          <w:p w14:paraId="78871098" w14:textId="77777777" w:rsidR="006A1BCD" w:rsidRPr="00F67A90" w:rsidRDefault="006A1BCD" w:rsidP="00431C1E">
            <w:pPr>
              <w:ind w:left="288"/>
            </w:pPr>
            <w:r w:rsidRPr="00F67A90">
              <w:t>Color Prep</w:t>
            </w:r>
          </w:p>
        </w:tc>
        <w:tc>
          <w:tcPr>
            <w:tcW w:w="1584" w:type="dxa"/>
            <w:tcBorders>
              <w:right w:val="nil"/>
            </w:tcBorders>
          </w:tcPr>
          <w:p w14:paraId="7094885C" w14:textId="77777777" w:rsidR="006A1BCD" w:rsidRPr="00F67A90" w:rsidRDefault="006A1BCD" w:rsidP="00431C1E">
            <w:pPr>
              <w:ind w:left="288"/>
            </w:pPr>
            <w:r w:rsidRPr="00F67A90">
              <w:t>DC</w:t>
            </w:r>
          </w:p>
        </w:tc>
        <w:tc>
          <w:tcPr>
            <w:tcW w:w="4915" w:type="dxa"/>
            <w:tcBorders>
              <w:left w:val="nil"/>
            </w:tcBorders>
          </w:tcPr>
          <w:p w14:paraId="0D40160E" w14:textId="77777777" w:rsidR="006A1BCD" w:rsidRPr="00F67A90" w:rsidRDefault="006A1BCD" w:rsidP="00431C1E">
            <w:pPr>
              <w:ind w:left="288"/>
            </w:pPr>
            <w:r w:rsidRPr="00F67A90">
              <w:t>Distribution Center (Back Dock)</w:t>
            </w:r>
          </w:p>
        </w:tc>
      </w:tr>
    </w:tbl>
    <w:p w14:paraId="43094B9B" w14:textId="77777777" w:rsidR="006A1BCD" w:rsidRPr="006A1BCD" w:rsidRDefault="006A1BCD" w:rsidP="006A1BCD"/>
    <w:p w14:paraId="33A4FBE5" w14:textId="77777777" w:rsidR="006A1BCD" w:rsidRPr="006A1BCD" w:rsidRDefault="006A1BCD" w:rsidP="006A1BCD"/>
    <w:p w14:paraId="19D25D6F" w14:textId="77777777" w:rsidR="006A1BCD" w:rsidRPr="006A1BCD" w:rsidRDefault="006A1BCD" w:rsidP="006A1BCD"/>
    <w:p w14:paraId="0C3E8AD8" w14:textId="77777777" w:rsidR="006A1BCD" w:rsidRPr="006A1BCD" w:rsidRDefault="006A1BCD" w:rsidP="006A1BCD"/>
    <w:p w14:paraId="6529B88F" w14:textId="77777777" w:rsidR="006A1BCD" w:rsidRPr="006A1BCD" w:rsidRDefault="006A1BCD" w:rsidP="006A1BCD"/>
    <w:p w14:paraId="12D3CFA3" w14:textId="77777777" w:rsidR="006A1BCD" w:rsidRPr="006A1BCD" w:rsidRDefault="006A1BCD" w:rsidP="006A1BCD"/>
    <w:p w14:paraId="0149F61E" w14:textId="77777777" w:rsidR="006A1BCD" w:rsidRPr="006A1BCD" w:rsidRDefault="006A1BCD" w:rsidP="006A1BCD"/>
    <w:tbl>
      <w:tblPr>
        <w:tblStyle w:val="TableGrid"/>
        <w:tblpPr w:leftFromText="180" w:rightFromText="180" w:vertAnchor="text" w:horzAnchor="margin" w:tblpY="103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9072"/>
        <w:gridCol w:w="14"/>
      </w:tblGrid>
      <w:tr w:rsidR="006A1BCD" w:rsidRPr="006A1BCD" w14:paraId="7128E3B5" w14:textId="77777777" w:rsidTr="00431C1E">
        <w:tc>
          <w:tcPr>
            <w:tcW w:w="720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56A65326" w14:textId="77777777" w:rsidR="006A1BCD" w:rsidRPr="006A1BCD" w:rsidRDefault="006A1BCD" w:rsidP="00431C1E">
            <w:bookmarkStart w:id="14" w:name="_Toc184378501"/>
            <w:bookmarkStart w:id="15" w:name="_Hlk193360840"/>
          </w:p>
        </w:tc>
        <w:tc>
          <w:tcPr>
            <w:tcW w:w="12254" w:type="dxa"/>
            <w:gridSpan w:val="3"/>
            <w:shd w:val="clear" w:color="auto" w:fill="000000" w:themeFill="text1"/>
          </w:tcPr>
          <w:p w14:paraId="45D0AA7A" w14:textId="77777777" w:rsidR="006A1BCD" w:rsidRPr="006A1BCD" w:rsidRDefault="006A1BCD" w:rsidP="00431C1E">
            <w:pPr>
              <w:pStyle w:val="Heading2"/>
            </w:pPr>
            <w:bookmarkStart w:id="16" w:name="_Toc193460689"/>
            <w:bookmarkEnd w:id="14"/>
            <w:r w:rsidRPr="006A1BCD">
              <w:t>Guitar Orientation and Terminology</w:t>
            </w:r>
            <w:bookmarkEnd w:id="16"/>
          </w:p>
        </w:tc>
      </w:tr>
      <w:tr w:rsidR="006A1BCD" w:rsidRPr="006A1BCD" w14:paraId="405E06F5" w14:textId="77777777" w:rsidTr="00431C1E">
        <w:trPr>
          <w:gridAfter w:val="1"/>
          <w:wAfter w:w="14" w:type="dxa"/>
        </w:trPr>
        <w:tc>
          <w:tcPr>
            <w:tcW w:w="3888" w:type="dxa"/>
            <w:gridSpan w:val="2"/>
          </w:tcPr>
          <w:p w14:paraId="48B48B58" w14:textId="77777777" w:rsidR="006A1BCD" w:rsidRPr="00F67A90" w:rsidRDefault="006A1BCD" w:rsidP="00431C1E">
            <w:pPr>
              <w:ind w:left="288"/>
              <w:rPr>
                <w:b/>
              </w:rPr>
            </w:pPr>
            <w:r w:rsidRPr="00F67A90">
              <w:rPr>
                <w:b/>
              </w:rPr>
              <w:t>Player View</w:t>
            </w:r>
          </w:p>
          <w:p w14:paraId="51527AB8" w14:textId="77777777" w:rsidR="006A1BCD" w:rsidRPr="00F67A90" w:rsidRDefault="006A1BCD" w:rsidP="00431C1E">
            <w:pPr>
              <w:ind w:left="288"/>
            </w:pPr>
            <w:r w:rsidRPr="00F67A90">
              <w:t>Body Front, Body Top Side (Bass Side), Peghead Face, Peghead Top Side, Fingerboard Face, Top of Neck, Top Rim of Body, Top Binding.</w:t>
            </w:r>
          </w:p>
        </w:tc>
        <w:tc>
          <w:tcPr>
            <w:tcW w:w="9072" w:type="dxa"/>
          </w:tcPr>
          <w:p w14:paraId="643AD72F" w14:textId="77777777" w:rsidR="006A1BCD" w:rsidRPr="006A1BCD" w:rsidRDefault="006A1BCD" w:rsidP="00431C1E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4770C758" wp14:editId="4C9C5BED">
                  <wp:extent cx="3152291" cy="2103120"/>
                  <wp:effectExtent l="0" t="0" r="0" b="0"/>
                  <wp:docPr id="1501576807" name="Picture 1" descr="A drawing of a guit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576807" name="Picture 1" descr="A drawing of a guitar&#10;&#10;Description automatically generated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291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1BCD" w:rsidRPr="006A1BCD" w14:paraId="505B574B" w14:textId="77777777" w:rsidTr="00431C1E">
        <w:tc>
          <w:tcPr>
            <w:tcW w:w="3888" w:type="dxa"/>
            <w:gridSpan w:val="2"/>
          </w:tcPr>
          <w:p w14:paraId="723DB985" w14:textId="77777777" w:rsidR="006A1BCD" w:rsidRPr="00F67A90" w:rsidRDefault="006A1BCD" w:rsidP="00431C1E">
            <w:pPr>
              <w:ind w:left="288"/>
              <w:rPr>
                <w:b/>
              </w:rPr>
            </w:pPr>
            <w:r w:rsidRPr="00F67A90">
              <w:rPr>
                <w:b/>
              </w:rPr>
              <w:t>Non-Player View</w:t>
            </w:r>
          </w:p>
          <w:p w14:paraId="45031F53" w14:textId="77777777" w:rsidR="006A1BCD" w:rsidRPr="00F67A90" w:rsidRDefault="006A1BCD" w:rsidP="00431C1E">
            <w:pPr>
              <w:ind w:left="288"/>
            </w:pPr>
            <w:r w:rsidRPr="00F67A90">
              <w:t>Body Back, Body Bottom Side (Treble Side), Back of Peghead, Back of Neck, End of Peghead, Bottom Side of Peghead, Bottom Rim, Butt Rim, inside of guitar, Bottom Binding.</w:t>
            </w:r>
          </w:p>
        </w:tc>
        <w:tc>
          <w:tcPr>
            <w:tcW w:w="9086" w:type="dxa"/>
            <w:gridSpan w:val="2"/>
          </w:tcPr>
          <w:p w14:paraId="23D57E4F" w14:textId="77777777" w:rsidR="006A1BCD" w:rsidRPr="006A1BCD" w:rsidRDefault="006A1BCD" w:rsidP="00431C1E">
            <w:pPr>
              <w:jc w:val="center"/>
              <w:rPr>
                <w:smallCaps/>
              </w:rPr>
            </w:pPr>
            <w:r w:rsidRPr="006A1BCD">
              <w:rPr>
                <w:smallCaps/>
                <w:noProof/>
              </w:rPr>
              <w:drawing>
                <wp:inline distT="0" distB="0" distL="0" distR="0" wp14:anchorId="257F6E96" wp14:editId="24C24204">
                  <wp:extent cx="3413262" cy="2103120"/>
                  <wp:effectExtent l="0" t="0" r="0" b="0"/>
                  <wp:docPr id="783941081" name="Picture 2" descr="A drawing of a guit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41081" name="Picture 2" descr="A drawing of a guitar&#10;&#10;Description automatically generated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262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29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74"/>
      </w:tblGrid>
      <w:tr w:rsidR="006A1BCD" w:rsidRPr="006A1BCD" w14:paraId="2901B7BE" w14:textId="77777777" w:rsidTr="00431C1E">
        <w:tc>
          <w:tcPr>
            <w:tcW w:w="12974" w:type="dxa"/>
            <w:vAlign w:val="center"/>
          </w:tcPr>
          <w:bookmarkEnd w:id="15"/>
          <w:p w14:paraId="5B30B3BB" w14:textId="77777777" w:rsidR="006A1BCD" w:rsidRPr="006A1BCD" w:rsidRDefault="006A1BCD" w:rsidP="00431C1E">
            <w:pPr>
              <w:jc w:val="center"/>
            </w:pPr>
            <w:r w:rsidRPr="006A1BCD">
              <w:rPr>
                <w:noProof/>
              </w:rPr>
              <w:drawing>
                <wp:inline distT="0" distB="0" distL="0" distR="0" wp14:anchorId="4B6B5EE8" wp14:editId="7124C0BF">
                  <wp:extent cx="6712108" cy="3749040"/>
                  <wp:effectExtent l="0" t="0" r="0" b="3810"/>
                  <wp:docPr id="2003440860" name="Picture 2" descr="A diagram of a guita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440860" name="Picture 2" descr="A diagram of a guitar&#10;&#10;AI-generated content may be incorrect.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160"/>
                          <a:stretch/>
                        </pic:blipFill>
                        <pic:spPr bwMode="auto">
                          <a:xfrm>
                            <a:off x="0" y="0"/>
                            <a:ext cx="6712108" cy="3749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6C04D1" w14:textId="77777777" w:rsidR="006A1BCD" w:rsidRPr="006A1BCD" w:rsidRDefault="006A1BCD" w:rsidP="00431C1E">
            <w:pPr>
              <w:jc w:val="center"/>
            </w:pPr>
          </w:p>
        </w:tc>
      </w:tr>
      <w:tr w:rsidR="006A1BCD" w:rsidRPr="006A1BCD" w14:paraId="543D2534" w14:textId="77777777" w:rsidTr="00431C1E">
        <w:tc>
          <w:tcPr>
            <w:tcW w:w="12974" w:type="dxa"/>
            <w:vAlign w:val="center"/>
          </w:tcPr>
          <w:p w14:paraId="41F2CA91" w14:textId="77777777" w:rsidR="006A1BCD" w:rsidRPr="006A1BCD" w:rsidRDefault="006A1BCD" w:rsidP="00431C1E">
            <w:pPr>
              <w:jc w:val="center"/>
              <w:rPr>
                <w:noProof/>
                <w:color w:val="000000"/>
              </w:rPr>
            </w:pPr>
            <w:r w:rsidRPr="006A1BCD">
              <w:rPr>
                <w:noProof/>
                <w:color w:val="000000"/>
              </w:rPr>
              <w:drawing>
                <wp:inline distT="0" distB="0" distL="0" distR="0" wp14:anchorId="2A0350C1" wp14:editId="5C3DCF35">
                  <wp:extent cx="7945149" cy="4480560"/>
                  <wp:effectExtent l="0" t="0" r="0" b="0"/>
                  <wp:docPr id="1656135219" name="Picture 3" descr="A diagram of a guita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135219" name="Picture 3" descr="A diagram of a guitar&#10;&#10;AI-generated content may be incorrect.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679"/>
                          <a:stretch/>
                        </pic:blipFill>
                        <pic:spPr bwMode="auto">
                          <a:xfrm>
                            <a:off x="0" y="0"/>
                            <a:ext cx="7945149" cy="448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51EEA6" w14:textId="77777777" w:rsidR="006A1BCD" w:rsidRPr="006A1BCD" w:rsidRDefault="006A1BCD" w:rsidP="00431C1E">
            <w:pPr>
              <w:jc w:val="center"/>
              <w:rPr>
                <w:noProof/>
                <w:color w:val="000000"/>
              </w:rPr>
            </w:pPr>
          </w:p>
        </w:tc>
      </w:tr>
    </w:tbl>
    <w:p w14:paraId="48C91FFF" w14:textId="77777777" w:rsidR="006A1BCD" w:rsidRPr="006A1BCD" w:rsidRDefault="006A1BCD" w:rsidP="006A1BCD">
      <w:bookmarkStart w:id="17" w:name="_Hlk193360893"/>
      <w:r w:rsidRPr="006A1BCD">
        <w:br w:type="page"/>
      </w:r>
    </w:p>
    <w:tbl>
      <w:tblPr>
        <w:tblStyle w:val="TableGrid"/>
        <w:tblW w:w="12974" w:type="dxa"/>
        <w:tblLayout w:type="fixed"/>
        <w:tblLook w:val="04A0" w:firstRow="1" w:lastRow="0" w:firstColumn="1" w:lastColumn="0" w:noHBand="0" w:noVBand="1"/>
      </w:tblPr>
      <w:tblGrid>
        <w:gridCol w:w="720"/>
        <w:gridCol w:w="12254"/>
      </w:tblGrid>
      <w:tr w:rsidR="006A1BCD" w:rsidRPr="006A1BCD" w14:paraId="4C0CAC08" w14:textId="77777777" w:rsidTr="00431C1E">
        <w:tc>
          <w:tcPr>
            <w:tcW w:w="720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66DD46E3" w14:textId="77777777" w:rsidR="006A1BCD" w:rsidRPr="006A1BCD" w:rsidRDefault="006A1BCD" w:rsidP="00431C1E">
            <w:bookmarkStart w:id="18" w:name="_Toc184378502"/>
          </w:p>
        </w:tc>
        <w:tc>
          <w:tcPr>
            <w:tcW w:w="12254" w:type="dxa"/>
            <w:shd w:val="clear" w:color="auto" w:fill="86764E"/>
          </w:tcPr>
          <w:p w14:paraId="51F556B8" w14:textId="77777777" w:rsidR="006A1BCD" w:rsidRPr="006A1BCD" w:rsidRDefault="006A1BCD" w:rsidP="00431C1E">
            <w:pPr>
              <w:pStyle w:val="Heading1"/>
              <w:rPr>
                <w:b/>
                <w:bCs/>
              </w:rPr>
            </w:pPr>
            <w:bookmarkStart w:id="19" w:name="_Toc193460690"/>
            <w:bookmarkEnd w:id="18"/>
            <w:r w:rsidRPr="006A1BCD">
              <w:rPr>
                <w:b/>
                <w:bCs/>
              </w:rPr>
              <w:t>Appendix B - 5S Workstation</w:t>
            </w:r>
            <w:bookmarkEnd w:id="19"/>
          </w:p>
        </w:tc>
      </w:tr>
      <w:tr w:rsidR="006A1BCD" w:rsidRPr="006A1BCD" w14:paraId="6A4E354E" w14:textId="77777777" w:rsidTr="00431C1E">
        <w:tc>
          <w:tcPr>
            <w:tcW w:w="12974" w:type="dxa"/>
            <w:gridSpan w:val="2"/>
          </w:tcPr>
          <w:p w14:paraId="1D308AEC" w14:textId="77777777" w:rsidR="006A1BCD" w:rsidRPr="006A1BCD" w:rsidRDefault="006A1BCD" w:rsidP="00431C1E">
            <w:pPr>
              <w:jc w:val="center"/>
              <w:rPr>
                <w:noProof/>
              </w:rPr>
            </w:pPr>
            <w:r w:rsidRPr="006A1BCD">
              <w:rPr>
                <w:noProof/>
              </w:rPr>
              <w:drawing>
                <wp:inline distT="0" distB="0" distL="0" distR="0" wp14:anchorId="4A430EF4" wp14:editId="09A1734C">
                  <wp:extent cx="2959100" cy="2776868"/>
                  <wp:effectExtent l="0" t="0" r="0" b="4445"/>
                  <wp:docPr id="1797387825" name="Picture 1" descr="A diagram of a circular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387825" name="Picture 1" descr="A diagram of a circular diagram&#10;&#10;Description automatically generated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234" cy="278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1BCD" w:rsidRPr="006A1BCD" w14:paraId="2ADEF4AF" w14:textId="77777777" w:rsidTr="00431C1E">
        <w:tc>
          <w:tcPr>
            <w:tcW w:w="12974" w:type="dxa"/>
            <w:gridSpan w:val="2"/>
          </w:tcPr>
          <w:p w14:paraId="555FECAB" w14:textId="77777777" w:rsidR="006A1BCD" w:rsidRPr="00F67A90" w:rsidRDefault="006A1BCD" w:rsidP="00431C1E">
            <w:pPr>
              <w:ind w:left="288"/>
            </w:pPr>
            <w:r w:rsidRPr="00F67A90">
              <w:t xml:space="preserve">Sort, straighten, and shine your workstation at the beginning and ending of your shift. </w:t>
            </w:r>
          </w:p>
          <w:p w14:paraId="5C073536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 xml:space="preserve">Standardize: </w:t>
            </w:r>
            <w:r w:rsidRPr="00F67A90">
              <w:rPr>
                <w:u w:val="single"/>
              </w:rPr>
              <w:t xml:space="preserve">Manage and maintain consistent methods and procedures. Following established methods and </w:t>
            </w:r>
            <w:proofErr w:type="spellStart"/>
            <w:r w:rsidRPr="00F67A90">
              <w:rPr>
                <w:u w:val="single"/>
              </w:rPr>
              <w:t>precedures</w:t>
            </w:r>
            <w:proofErr w:type="spellEnd"/>
            <w:r w:rsidRPr="00F67A90">
              <w:rPr>
                <w:u w:val="single"/>
              </w:rPr>
              <w:t xml:space="preserve"> contributes to repeatable outcomes and performance results.</w:t>
            </w:r>
          </w:p>
          <w:p w14:paraId="1B913156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Sort:</w:t>
            </w:r>
            <w:r w:rsidRPr="00F67A90">
              <w:t xml:space="preserve"> </w:t>
            </w:r>
            <w:r w:rsidRPr="00F67A90">
              <w:rPr>
                <w:u w:val="single"/>
              </w:rPr>
              <w:t>Separate unnecessary (not needed for daily work) from necessary items (needed for daily work). Remove unnecessary items from work area.</w:t>
            </w:r>
          </w:p>
          <w:p w14:paraId="2C1E661E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Straighten:</w:t>
            </w:r>
            <w:r w:rsidRPr="00F67A90">
              <w:t xml:space="preserve"> </w:t>
            </w:r>
            <w:r w:rsidRPr="00F67A90">
              <w:rPr>
                <w:u w:val="single"/>
              </w:rPr>
              <w:t>Stow all tools and parts in their correct locations.</w:t>
            </w:r>
          </w:p>
          <w:p w14:paraId="25405761" w14:textId="77777777" w:rsidR="006A1BCD" w:rsidRPr="00F67A90" w:rsidRDefault="006A1BCD" w:rsidP="00431C1E">
            <w:pPr>
              <w:ind w:left="288"/>
              <w:rPr>
                <w:u w:val="single"/>
              </w:rPr>
            </w:pPr>
            <w:r w:rsidRPr="00F67A90">
              <w:rPr>
                <w:b/>
              </w:rPr>
              <w:t>Shine:</w:t>
            </w:r>
            <w:r w:rsidRPr="00F67A90">
              <w:t xml:space="preserve"> </w:t>
            </w:r>
            <w:r w:rsidRPr="00F67A90">
              <w:rPr>
                <w:u w:val="single"/>
              </w:rPr>
              <w:t>Clean your workstation and it is clear of debris and is wiped down.</w:t>
            </w:r>
          </w:p>
          <w:p w14:paraId="3064ECD8" w14:textId="77777777" w:rsidR="006A1BCD" w:rsidRPr="00F67A90" w:rsidRDefault="006A1BCD" w:rsidP="00431C1E">
            <w:pPr>
              <w:ind w:left="288"/>
            </w:pPr>
            <w:r w:rsidRPr="00F67A90">
              <w:rPr>
                <w:b/>
              </w:rPr>
              <w:t>Sustain:</w:t>
            </w:r>
            <w:r w:rsidRPr="00F67A90">
              <w:t xml:space="preserve"> </w:t>
            </w:r>
            <w:r w:rsidRPr="00F67A90">
              <w:rPr>
                <w:u w:val="single"/>
              </w:rPr>
              <w:t>Each time a procedure is used, verify procedure is correct and the latest version. Flag any needed changes.</w:t>
            </w:r>
          </w:p>
        </w:tc>
      </w:tr>
    </w:tbl>
    <w:p w14:paraId="465DABB9" w14:textId="77777777" w:rsidR="006A1BCD" w:rsidRPr="006A1BCD" w:rsidRDefault="006A1BCD" w:rsidP="006A1BCD">
      <w:r w:rsidRPr="006A1BCD">
        <w:br w:type="page"/>
      </w:r>
    </w:p>
    <w:tbl>
      <w:tblPr>
        <w:tblW w:w="12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1152"/>
        <w:gridCol w:w="2043"/>
        <w:gridCol w:w="2301"/>
        <w:gridCol w:w="6758"/>
      </w:tblGrid>
      <w:tr w:rsidR="006A1BCD" w:rsidRPr="006A1BCD" w14:paraId="0F29C10B" w14:textId="77777777" w:rsidTr="00431C1E">
        <w:trPr>
          <w:trHeight w:val="170"/>
        </w:trPr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91C35C" w14:textId="77777777" w:rsidR="006A1BCD" w:rsidRPr="006A1BCD" w:rsidRDefault="006A1BCD" w:rsidP="00431C1E">
            <w:pPr>
              <w:rPr>
                <w:b/>
                <w:bCs/>
              </w:rPr>
            </w:pPr>
          </w:p>
        </w:tc>
        <w:tc>
          <w:tcPr>
            <w:tcW w:w="122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764E"/>
          </w:tcPr>
          <w:p w14:paraId="7D004A27" w14:textId="77777777" w:rsidR="006A1BCD" w:rsidRPr="006A1BCD" w:rsidRDefault="006A1BCD" w:rsidP="00431C1E">
            <w:pPr>
              <w:pStyle w:val="Heading1"/>
              <w:rPr>
                <w:b/>
                <w:bCs/>
              </w:rPr>
            </w:pPr>
            <w:bookmarkStart w:id="20" w:name="_Toc193460691"/>
            <w:r w:rsidRPr="006A1BCD">
              <w:rPr>
                <w:b/>
                <w:bCs/>
              </w:rPr>
              <w:t>Revision History</w:t>
            </w:r>
            <w:bookmarkEnd w:id="20"/>
          </w:p>
        </w:tc>
      </w:tr>
      <w:tr w:rsidR="006A1BCD" w:rsidRPr="006A1BCD" w14:paraId="02FA85A2" w14:textId="77777777" w:rsidTr="00431C1E">
        <w:trPr>
          <w:trHeight w:val="170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74AC" w14:textId="77777777" w:rsidR="006A1BCD" w:rsidRPr="00F67A90" w:rsidRDefault="006A1BCD" w:rsidP="00431C1E">
            <w:pPr>
              <w:rPr>
                <w:b/>
              </w:rPr>
            </w:pPr>
            <w:r w:rsidRPr="00F67A90">
              <w:rPr>
                <w:b/>
              </w:rPr>
              <w:t>Revision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D4BB" w14:textId="77777777" w:rsidR="006A1BCD" w:rsidRPr="00F67A90" w:rsidRDefault="006A1BCD" w:rsidP="00431C1E">
            <w:pPr>
              <w:rPr>
                <w:b/>
              </w:rPr>
            </w:pPr>
            <w:r w:rsidRPr="00F67A90">
              <w:rPr>
                <w:b/>
              </w:rPr>
              <w:t>Effective Date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F980" w14:textId="77777777" w:rsidR="006A1BCD" w:rsidRPr="00F67A90" w:rsidRDefault="006A1BCD" w:rsidP="00431C1E">
            <w:pPr>
              <w:rPr>
                <w:b/>
              </w:rPr>
            </w:pPr>
            <w:r w:rsidRPr="00F67A90">
              <w:rPr>
                <w:b/>
              </w:rPr>
              <w:t>Changed By</w:t>
            </w:r>
          </w:p>
        </w:tc>
        <w:tc>
          <w:tcPr>
            <w:tcW w:w="6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8F18" w14:textId="77777777" w:rsidR="006A1BCD" w:rsidRPr="00F67A90" w:rsidRDefault="006A1BCD" w:rsidP="00431C1E">
            <w:pPr>
              <w:rPr>
                <w:b/>
              </w:rPr>
            </w:pPr>
            <w:r w:rsidRPr="00F67A90">
              <w:rPr>
                <w:b/>
              </w:rPr>
              <w:t>Reason for Change</w:t>
            </w:r>
          </w:p>
        </w:tc>
      </w:tr>
      <w:tr w:rsidR="006A1BCD" w:rsidRPr="006A1BCD" w14:paraId="27FCAE27" w14:textId="77777777" w:rsidTr="00431C1E">
        <w:trPr>
          <w:trHeight w:val="634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53958" w14:textId="77777777" w:rsidR="006A1BCD" w:rsidRPr="00F67A90" w:rsidRDefault="006A1BCD" w:rsidP="00431C1E"/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C63A" w14:textId="77777777" w:rsidR="006A1BCD" w:rsidRPr="00F67A90" w:rsidRDefault="006A1BCD" w:rsidP="00431C1E"/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28712" w14:textId="77777777" w:rsidR="006A1BCD" w:rsidRPr="00F67A90" w:rsidRDefault="006A1BCD" w:rsidP="00431C1E"/>
        </w:tc>
        <w:tc>
          <w:tcPr>
            <w:tcW w:w="6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49BE0" w14:textId="77777777" w:rsidR="006A1BCD" w:rsidRPr="00F67A90" w:rsidRDefault="006A1BCD" w:rsidP="00431C1E"/>
        </w:tc>
      </w:tr>
      <w:tr w:rsidR="006A1BCD" w:rsidRPr="006A1BCD" w14:paraId="7B2989DA" w14:textId="77777777" w:rsidTr="00431C1E">
        <w:trPr>
          <w:trHeight w:val="634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1D67A" w14:textId="77777777" w:rsidR="006A1BCD" w:rsidRPr="006A1BCD" w:rsidRDefault="006A1BCD" w:rsidP="00431C1E"/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C4A8" w14:textId="77777777" w:rsidR="006A1BCD" w:rsidRPr="006A1BCD" w:rsidRDefault="006A1BCD" w:rsidP="00431C1E"/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E6608" w14:textId="77777777" w:rsidR="006A1BCD" w:rsidRPr="006A1BCD" w:rsidRDefault="006A1BCD" w:rsidP="00431C1E"/>
        </w:tc>
        <w:tc>
          <w:tcPr>
            <w:tcW w:w="6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D0444" w14:textId="77777777" w:rsidR="006A1BCD" w:rsidRPr="006A1BCD" w:rsidRDefault="006A1BCD" w:rsidP="00431C1E"/>
        </w:tc>
      </w:tr>
      <w:tr w:rsidR="006A1BCD" w:rsidRPr="006A1BCD" w14:paraId="60CBF6D6" w14:textId="77777777" w:rsidTr="00431C1E">
        <w:trPr>
          <w:trHeight w:val="634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78A5" w14:textId="77777777" w:rsidR="006A1BCD" w:rsidRPr="006A1BCD" w:rsidRDefault="006A1BCD" w:rsidP="00431C1E"/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2FC93" w14:textId="77777777" w:rsidR="006A1BCD" w:rsidRPr="006A1BCD" w:rsidRDefault="006A1BCD" w:rsidP="00431C1E"/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07ACD" w14:textId="77777777" w:rsidR="006A1BCD" w:rsidRPr="006A1BCD" w:rsidRDefault="006A1BCD" w:rsidP="00431C1E"/>
        </w:tc>
        <w:tc>
          <w:tcPr>
            <w:tcW w:w="6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3FDC9" w14:textId="77777777" w:rsidR="006A1BCD" w:rsidRPr="006A1BCD" w:rsidRDefault="006A1BCD" w:rsidP="00431C1E"/>
        </w:tc>
      </w:tr>
      <w:tr w:rsidR="006A1BCD" w:rsidRPr="006A1BCD" w14:paraId="435ACB7B" w14:textId="77777777" w:rsidTr="00431C1E">
        <w:trPr>
          <w:trHeight w:val="634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96263" w14:textId="77777777" w:rsidR="006A1BCD" w:rsidRPr="006A1BCD" w:rsidRDefault="006A1BCD" w:rsidP="00431C1E"/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1FFE" w14:textId="77777777" w:rsidR="006A1BCD" w:rsidRPr="006A1BCD" w:rsidRDefault="006A1BCD" w:rsidP="00431C1E"/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83DAD" w14:textId="77777777" w:rsidR="006A1BCD" w:rsidRPr="006A1BCD" w:rsidRDefault="006A1BCD" w:rsidP="00431C1E"/>
        </w:tc>
        <w:tc>
          <w:tcPr>
            <w:tcW w:w="6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2C6A0" w14:textId="77777777" w:rsidR="006A1BCD" w:rsidRPr="006A1BCD" w:rsidRDefault="006A1BCD" w:rsidP="00431C1E"/>
        </w:tc>
      </w:tr>
      <w:tr w:rsidR="006A1BCD" w:rsidRPr="006A1BCD" w14:paraId="5672FBA9" w14:textId="77777777" w:rsidTr="00431C1E">
        <w:trPr>
          <w:trHeight w:val="634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D01FB" w14:textId="77777777" w:rsidR="006A1BCD" w:rsidRPr="006A1BCD" w:rsidRDefault="006A1BCD" w:rsidP="00431C1E"/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1BAEB" w14:textId="77777777" w:rsidR="006A1BCD" w:rsidRPr="006A1BCD" w:rsidRDefault="006A1BCD" w:rsidP="00431C1E"/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CC72E" w14:textId="77777777" w:rsidR="006A1BCD" w:rsidRPr="006A1BCD" w:rsidRDefault="006A1BCD" w:rsidP="00431C1E"/>
        </w:tc>
        <w:tc>
          <w:tcPr>
            <w:tcW w:w="6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1E249" w14:textId="77777777" w:rsidR="006A1BCD" w:rsidRPr="006A1BCD" w:rsidRDefault="006A1BCD" w:rsidP="00431C1E"/>
        </w:tc>
      </w:tr>
      <w:tr w:rsidR="006A1BCD" w:rsidRPr="006A1BCD" w14:paraId="4C303614" w14:textId="77777777" w:rsidTr="00431C1E">
        <w:trPr>
          <w:trHeight w:val="634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D66E0" w14:textId="77777777" w:rsidR="006A1BCD" w:rsidRPr="006A1BCD" w:rsidRDefault="006A1BCD" w:rsidP="00431C1E"/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0691B" w14:textId="77777777" w:rsidR="006A1BCD" w:rsidRPr="006A1BCD" w:rsidRDefault="006A1BCD" w:rsidP="00431C1E"/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D0075" w14:textId="77777777" w:rsidR="006A1BCD" w:rsidRPr="006A1BCD" w:rsidRDefault="006A1BCD" w:rsidP="00431C1E"/>
        </w:tc>
        <w:tc>
          <w:tcPr>
            <w:tcW w:w="6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76590" w14:textId="77777777" w:rsidR="006A1BCD" w:rsidRPr="006A1BCD" w:rsidRDefault="006A1BCD" w:rsidP="00431C1E"/>
        </w:tc>
      </w:tr>
      <w:tr w:rsidR="006A1BCD" w:rsidRPr="006A1BCD" w14:paraId="48D0B33E" w14:textId="77777777" w:rsidTr="00431C1E">
        <w:trPr>
          <w:trHeight w:val="634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78543" w14:textId="77777777" w:rsidR="006A1BCD" w:rsidRPr="006A1BCD" w:rsidRDefault="006A1BCD" w:rsidP="00431C1E"/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6009" w14:textId="77777777" w:rsidR="006A1BCD" w:rsidRPr="006A1BCD" w:rsidRDefault="006A1BCD" w:rsidP="00431C1E"/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2D7B" w14:textId="77777777" w:rsidR="006A1BCD" w:rsidRPr="006A1BCD" w:rsidRDefault="006A1BCD" w:rsidP="00431C1E"/>
        </w:tc>
        <w:tc>
          <w:tcPr>
            <w:tcW w:w="6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ABD65" w14:textId="77777777" w:rsidR="006A1BCD" w:rsidRPr="006A1BCD" w:rsidRDefault="006A1BCD" w:rsidP="00431C1E"/>
        </w:tc>
      </w:tr>
    </w:tbl>
    <w:p w14:paraId="09792C6A" w14:textId="77777777" w:rsidR="006A1BCD" w:rsidRPr="006A1BCD" w:rsidRDefault="006A1BCD" w:rsidP="006A1BCD"/>
    <w:p w14:paraId="08A99EA6" w14:textId="77777777" w:rsidR="006A1BCD" w:rsidRPr="006A1BCD" w:rsidRDefault="006A1BCD" w:rsidP="006A1BCD">
      <w:r w:rsidRPr="006A1BCD">
        <w:br w:type="page"/>
      </w:r>
    </w:p>
    <w:tbl>
      <w:tblPr>
        <w:tblW w:w="12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1152"/>
        <w:gridCol w:w="5456"/>
        <w:gridCol w:w="5646"/>
      </w:tblGrid>
      <w:tr w:rsidR="006A1BCD" w:rsidRPr="006A1BCD" w14:paraId="4B9EE7F0" w14:textId="77777777" w:rsidTr="00431C1E">
        <w:trPr>
          <w:trHeight w:val="170"/>
        </w:trPr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380C5C" w14:textId="77777777" w:rsidR="006A1BCD" w:rsidRPr="006A1BCD" w:rsidRDefault="006A1BCD" w:rsidP="00431C1E">
            <w:pPr>
              <w:rPr>
                <w:b/>
                <w:bCs/>
              </w:rPr>
            </w:pPr>
          </w:p>
        </w:tc>
        <w:tc>
          <w:tcPr>
            <w:tcW w:w="122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6764E"/>
          </w:tcPr>
          <w:p w14:paraId="773F1F41" w14:textId="77777777" w:rsidR="006A1BCD" w:rsidRPr="006A1BCD" w:rsidRDefault="006A1BCD" w:rsidP="00431C1E">
            <w:pPr>
              <w:pStyle w:val="Heading1"/>
              <w:rPr>
                <w:b/>
                <w:bCs/>
              </w:rPr>
            </w:pPr>
            <w:bookmarkStart w:id="21" w:name="_Toc193460692"/>
            <w:r w:rsidRPr="006A1BCD">
              <w:rPr>
                <w:b/>
                <w:bCs/>
              </w:rPr>
              <w:t>Proposed Change Approvals</w:t>
            </w:r>
            <w:bookmarkEnd w:id="21"/>
          </w:p>
        </w:tc>
      </w:tr>
      <w:tr w:rsidR="006A1BCD" w:rsidRPr="006A1BCD" w14:paraId="5BCD1206" w14:textId="77777777" w:rsidTr="00431C1E">
        <w:trPr>
          <w:trHeight w:val="170"/>
        </w:trPr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CE9C" w14:textId="77777777" w:rsidR="006A1BCD" w:rsidRPr="00F67A90" w:rsidRDefault="006A1BCD" w:rsidP="00431C1E">
            <w:pPr>
              <w:rPr>
                <w:b/>
              </w:rPr>
            </w:pPr>
            <w:r w:rsidRPr="00F67A90">
              <w:rPr>
                <w:b/>
              </w:rPr>
              <w:t>Revision</w:t>
            </w:r>
          </w:p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0A24" w14:textId="77777777" w:rsidR="006A1BCD" w:rsidRPr="00F67A90" w:rsidRDefault="006A1BCD" w:rsidP="00431C1E">
            <w:pPr>
              <w:rPr>
                <w:b/>
              </w:rPr>
            </w:pPr>
            <w:r w:rsidRPr="00F67A90">
              <w:rPr>
                <w:b/>
              </w:rPr>
              <w:t>Print Name</w:t>
            </w:r>
          </w:p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EE42" w14:textId="77777777" w:rsidR="006A1BCD" w:rsidRPr="00F67A90" w:rsidRDefault="006A1BCD" w:rsidP="00431C1E">
            <w:pPr>
              <w:rPr>
                <w:b/>
              </w:rPr>
            </w:pPr>
            <w:r w:rsidRPr="00F67A90">
              <w:rPr>
                <w:b/>
              </w:rPr>
              <w:t>Signature</w:t>
            </w:r>
          </w:p>
        </w:tc>
      </w:tr>
      <w:tr w:rsidR="006A1BCD" w:rsidRPr="006A1BCD" w14:paraId="6FF947E8" w14:textId="77777777" w:rsidTr="00431C1E"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44EC" w14:textId="77777777" w:rsidR="006A1BCD" w:rsidRPr="00F67A90" w:rsidRDefault="006A1BCD" w:rsidP="00431C1E"/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FC48" w14:textId="77777777" w:rsidR="006A1BCD" w:rsidRPr="00F67A90" w:rsidRDefault="006A1BCD" w:rsidP="00431C1E"/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3B3D" w14:textId="77777777" w:rsidR="006A1BCD" w:rsidRPr="00F67A90" w:rsidRDefault="006A1BCD" w:rsidP="00431C1E"/>
        </w:tc>
      </w:tr>
      <w:tr w:rsidR="006A1BCD" w:rsidRPr="006A1BCD" w14:paraId="23174616" w14:textId="77777777" w:rsidTr="00431C1E"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88AB0" w14:textId="77777777" w:rsidR="006A1BCD" w:rsidRPr="006A1BCD" w:rsidRDefault="006A1BCD" w:rsidP="00431C1E"/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6211" w14:textId="77777777" w:rsidR="006A1BCD" w:rsidRPr="006A1BCD" w:rsidRDefault="006A1BCD" w:rsidP="00431C1E"/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281A" w14:textId="77777777" w:rsidR="006A1BCD" w:rsidRPr="006A1BCD" w:rsidRDefault="006A1BCD" w:rsidP="00431C1E"/>
        </w:tc>
      </w:tr>
      <w:tr w:rsidR="006A1BCD" w:rsidRPr="006A1BCD" w14:paraId="1F966A65" w14:textId="77777777" w:rsidTr="00431C1E"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88F43" w14:textId="77777777" w:rsidR="006A1BCD" w:rsidRPr="006A1BCD" w:rsidRDefault="006A1BCD" w:rsidP="00431C1E"/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CBF0" w14:textId="77777777" w:rsidR="006A1BCD" w:rsidRPr="006A1BCD" w:rsidRDefault="006A1BCD" w:rsidP="00431C1E"/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A4C8" w14:textId="77777777" w:rsidR="006A1BCD" w:rsidRPr="006A1BCD" w:rsidRDefault="006A1BCD" w:rsidP="00431C1E"/>
        </w:tc>
      </w:tr>
      <w:tr w:rsidR="006A1BCD" w:rsidRPr="006A1BCD" w14:paraId="3D66D492" w14:textId="77777777" w:rsidTr="00431C1E"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6115" w14:textId="77777777" w:rsidR="006A1BCD" w:rsidRPr="006A1BCD" w:rsidRDefault="006A1BCD" w:rsidP="00431C1E"/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4BE8" w14:textId="77777777" w:rsidR="006A1BCD" w:rsidRPr="006A1BCD" w:rsidRDefault="006A1BCD" w:rsidP="00431C1E"/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BEA1" w14:textId="77777777" w:rsidR="006A1BCD" w:rsidRPr="006A1BCD" w:rsidRDefault="006A1BCD" w:rsidP="00431C1E"/>
        </w:tc>
      </w:tr>
      <w:tr w:rsidR="006A1BCD" w:rsidRPr="006A1BCD" w14:paraId="28220FC9" w14:textId="77777777" w:rsidTr="00431C1E"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5B3B7" w14:textId="77777777" w:rsidR="006A1BCD" w:rsidRPr="006A1BCD" w:rsidRDefault="006A1BCD" w:rsidP="00431C1E"/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42AD" w14:textId="77777777" w:rsidR="006A1BCD" w:rsidRPr="006A1BCD" w:rsidRDefault="006A1BCD" w:rsidP="00431C1E"/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E6D4" w14:textId="77777777" w:rsidR="006A1BCD" w:rsidRPr="006A1BCD" w:rsidRDefault="006A1BCD" w:rsidP="00431C1E"/>
        </w:tc>
      </w:tr>
      <w:tr w:rsidR="006A1BCD" w:rsidRPr="006A1BCD" w14:paraId="29609F52" w14:textId="77777777" w:rsidTr="00431C1E"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45169" w14:textId="77777777" w:rsidR="006A1BCD" w:rsidRPr="006A1BCD" w:rsidRDefault="006A1BCD" w:rsidP="00431C1E"/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F63F" w14:textId="77777777" w:rsidR="006A1BCD" w:rsidRPr="006A1BCD" w:rsidRDefault="006A1BCD" w:rsidP="00431C1E"/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A535" w14:textId="77777777" w:rsidR="006A1BCD" w:rsidRPr="006A1BCD" w:rsidRDefault="006A1BCD" w:rsidP="00431C1E"/>
        </w:tc>
      </w:tr>
      <w:tr w:rsidR="006A1BCD" w:rsidRPr="006A1BCD" w14:paraId="31BB5878" w14:textId="77777777" w:rsidTr="00431C1E"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CE80C" w14:textId="77777777" w:rsidR="006A1BCD" w:rsidRPr="006A1BCD" w:rsidRDefault="006A1BCD" w:rsidP="00431C1E"/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1DB5" w14:textId="77777777" w:rsidR="006A1BCD" w:rsidRPr="006A1BCD" w:rsidRDefault="006A1BCD" w:rsidP="00431C1E"/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5A47" w14:textId="77777777" w:rsidR="006A1BCD" w:rsidRPr="006A1BCD" w:rsidRDefault="006A1BCD" w:rsidP="00431C1E"/>
        </w:tc>
      </w:tr>
      <w:tr w:rsidR="006A1BCD" w:rsidRPr="006A1BCD" w14:paraId="1C009FCD" w14:textId="77777777" w:rsidTr="00431C1E"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DC50A" w14:textId="77777777" w:rsidR="006A1BCD" w:rsidRPr="006A1BCD" w:rsidRDefault="006A1BCD" w:rsidP="00431C1E"/>
        </w:tc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FB7C" w14:textId="77777777" w:rsidR="006A1BCD" w:rsidRPr="006A1BCD" w:rsidRDefault="006A1BCD" w:rsidP="00431C1E"/>
        </w:tc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786B" w14:textId="77777777" w:rsidR="006A1BCD" w:rsidRPr="006A1BCD" w:rsidRDefault="006A1BCD" w:rsidP="00431C1E"/>
        </w:tc>
      </w:tr>
      <w:bookmarkEnd w:id="17"/>
    </w:tbl>
    <w:p w14:paraId="5EFF49EC" w14:textId="77777777" w:rsidR="006A1BCD" w:rsidRPr="006A1BCD" w:rsidRDefault="006A1BCD" w:rsidP="006A1BCD"/>
    <w:p w14:paraId="02C3C365" w14:textId="77777777" w:rsidR="006A1BCD" w:rsidRPr="006A1BCD" w:rsidRDefault="006A1BCD" w:rsidP="006A1BCD"/>
    <w:p w14:paraId="2B2BB94F" w14:textId="77777777" w:rsidR="006A1BCD" w:rsidRPr="006A1BCD" w:rsidRDefault="006A1BCD" w:rsidP="006A1BCD"/>
    <w:p w14:paraId="191DD90F" w14:textId="77777777" w:rsidR="006A1BCD" w:rsidRPr="006A1BCD" w:rsidRDefault="006A1BCD"/>
    <w:sectPr w:rsidR="006A1BCD" w:rsidRPr="006A1BCD" w:rsidSect="007C5192">
      <w:headerReference w:type="default" r:id="rId36"/>
      <w:footerReference w:type="default" r:id="rId3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D6D3B" w14:textId="77777777" w:rsidR="00C51CBD" w:rsidRDefault="00C51CBD" w:rsidP="00582451">
      <w:pPr>
        <w:spacing w:after="0"/>
      </w:pPr>
      <w:r>
        <w:separator/>
      </w:r>
    </w:p>
  </w:endnote>
  <w:endnote w:type="continuationSeparator" w:id="0">
    <w:p w14:paraId="749D9BC7" w14:textId="77777777" w:rsidR="00C51CBD" w:rsidRDefault="00C51CBD" w:rsidP="00582451">
      <w:pPr>
        <w:spacing w:after="0"/>
      </w:pPr>
      <w:r>
        <w:continuationSeparator/>
      </w:r>
    </w:p>
  </w:endnote>
  <w:endnote w:type="continuationNotice" w:id="1">
    <w:p w14:paraId="61CBFC21" w14:textId="77777777" w:rsidR="00C51CBD" w:rsidRDefault="00C51CB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0000000000000000000"/>
    <w:charset w:val="00"/>
    <w:family w:val="roman"/>
    <w:notTrueType/>
    <w:pitch w:val="default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BF2C" w14:textId="2C021F34" w:rsidR="00582451" w:rsidRDefault="5C25D27F">
    <w:pPr>
      <w:pStyle w:val="Footer"/>
    </w:pPr>
    <w:r>
      <w:rPr>
        <w:sz w:val="18"/>
        <w:szCs w:val="18"/>
      </w:rPr>
      <w:t xml:space="preserve">RMB-Band Saw Body </w:t>
    </w:r>
    <w:r w:rsidR="00582451" w:rsidRPr="0008645B">
      <w:rPr>
        <w:sz w:val="20"/>
      </w:rPr>
      <w:ptab w:relativeTo="margin" w:alignment="center" w:leader="none"/>
    </w:r>
    <w:r w:rsidRPr="0008645B">
      <w:rPr>
        <w:sz w:val="20"/>
        <w:szCs w:val="20"/>
      </w:rPr>
      <w:t xml:space="preserve">CONFIDENTIAL </w:t>
    </w:r>
    <w:r w:rsidR="00582451" w:rsidRPr="0008645B">
      <w:rPr>
        <w:sz w:val="20"/>
      </w:rPr>
      <w:ptab w:relativeTo="margin" w:alignment="right" w:leader="none"/>
    </w:r>
    <w:r w:rsidRPr="0008645B">
      <w:rPr>
        <w:sz w:val="20"/>
        <w:szCs w:val="20"/>
      </w:rPr>
      <w:t xml:space="preserve">Page </w:t>
    </w:r>
    <w:r w:rsidR="00582451" w:rsidRPr="5C25D27F">
      <w:rPr>
        <w:noProof/>
        <w:sz w:val="20"/>
        <w:szCs w:val="20"/>
      </w:rPr>
      <w:fldChar w:fldCharType="begin"/>
    </w:r>
    <w:r w:rsidR="00582451" w:rsidRPr="0008645B">
      <w:rPr>
        <w:sz w:val="20"/>
        <w:szCs w:val="20"/>
      </w:rPr>
      <w:instrText xml:space="preserve"> PAGE   \* MERGEFORMAT </w:instrText>
    </w:r>
    <w:r w:rsidR="00582451" w:rsidRPr="5C25D27F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="00582451" w:rsidRPr="5C25D27F">
      <w:rPr>
        <w:noProof/>
        <w:sz w:val="20"/>
        <w:szCs w:val="20"/>
      </w:rPr>
      <w:fldChar w:fldCharType="end"/>
    </w:r>
    <w:r w:rsidRPr="0008645B">
      <w:rPr>
        <w:sz w:val="20"/>
        <w:szCs w:val="20"/>
      </w:rPr>
      <w:t xml:space="preserve"> of </w:t>
    </w:r>
    <w:r w:rsidR="00582451" w:rsidRPr="5C25D27F">
      <w:rPr>
        <w:noProof/>
        <w:sz w:val="20"/>
        <w:szCs w:val="20"/>
      </w:rPr>
      <w:fldChar w:fldCharType="begin"/>
    </w:r>
    <w:r w:rsidR="00582451" w:rsidRPr="0008645B">
      <w:rPr>
        <w:sz w:val="20"/>
        <w:szCs w:val="20"/>
      </w:rPr>
      <w:instrText xml:space="preserve"> NUMPAGES   \* MERGEFORMAT </w:instrText>
    </w:r>
    <w:r w:rsidR="00582451" w:rsidRPr="5C25D27F">
      <w:rPr>
        <w:sz w:val="20"/>
        <w:szCs w:val="20"/>
      </w:rPr>
      <w:fldChar w:fldCharType="separate"/>
    </w:r>
    <w:r>
      <w:rPr>
        <w:sz w:val="20"/>
        <w:szCs w:val="20"/>
      </w:rPr>
      <w:t>73</w:t>
    </w:r>
    <w:r w:rsidR="00582451" w:rsidRPr="5C25D27F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21DCD" w14:textId="77777777" w:rsidR="00C51CBD" w:rsidRDefault="00C51CBD" w:rsidP="00582451">
      <w:pPr>
        <w:spacing w:after="0"/>
      </w:pPr>
      <w:r>
        <w:separator/>
      </w:r>
    </w:p>
  </w:footnote>
  <w:footnote w:type="continuationSeparator" w:id="0">
    <w:p w14:paraId="1D12E214" w14:textId="77777777" w:rsidR="00C51CBD" w:rsidRDefault="00C51CBD" w:rsidP="00582451">
      <w:pPr>
        <w:spacing w:after="0"/>
      </w:pPr>
      <w:r>
        <w:continuationSeparator/>
      </w:r>
    </w:p>
  </w:footnote>
  <w:footnote w:type="continuationNotice" w:id="1">
    <w:p w14:paraId="27F63B30" w14:textId="77777777" w:rsidR="00C51CBD" w:rsidRDefault="00C51CB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960" w:type="dxa"/>
      <w:tblLayout w:type="fixed"/>
      <w:tblCellMar>
        <w:left w:w="72" w:type="dxa"/>
        <w:right w:w="0" w:type="dxa"/>
      </w:tblCellMar>
      <w:tblLook w:val="04A0" w:firstRow="1" w:lastRow="0" w:firstColumn="1" w:lastColumn="0" w:noHBand="0" w:noVBand="1"/>
    </w:tblPr>
    <w:tblGrid>
      <w:gridCol w:w="2430"/>
      <w:gridCol w:w="1710"/>
      <w:gridCol w:w="4230"/>
      <w:gridCol w:w="236"/>
      <w:gridCol w:w="844"/>
      <w:gridCol w:w="270"/>
      <w:gridCol w:w="1350"/>
      <w:gridCol w:w="1890"/>
    </w:tblGrid>
    <w:tr w:rsidR="008660AB" w:rsidRPr="00830B8D" w14:paraId="2A262CA6" w14:textId="77777777">
      <w:trPr>
        <w:trHeight w:val="72"/>
      </w:trPr>
      <w:tc>
        <w:tcPr>
          <w:tcW w:w="2430" w:type="dxa"/>
          <w:vMerge w:val="restart"/>
          <w:tcBorders>
            <w:top w:val="nil"/>
            <w:left w:val="nil"/>
          </w:tcBorders>
          <w:vAlign w:val="bottom"/>
        </w:tcPr>
        <w:p w14:paraId="515354AC" w14:textId="77777777" w:rsidR="008660AB" w:rsidRDefault="008660AB" w:rsidP="008660AB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A959B61" wp14:editId="5876C70E">
                <wp:simplePos x="0" y="0"/>
                <wp:positionH relativeFrom="margin">
                  <wp:posOffset>8255</wp:posOffset>
                </wp:positionH>
                <wp:positionV relativeFrom="margin">
                  <wp:posOffset>50165</wp:posOffset>
                </wp:positionV>
                <wp:extent cx="1463040" cy="549275"/>
                <wp:effectExtent l="0" t="0" r="3810" b="3175"/>
                <wp:wrapSquare wrapText="bothSides"/>
                <wp:docPr id="1293723420" name="Picture 1293723420" descr="A black background with gol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723420" name="Picture 1293723420" descr="A black background with gold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549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710" w:type="dxa"/>
          <w:vMerge w:val="restart"/>
          <w:vAlign w:val="center"/>
        </w:tcPr>
        <w:p w14:paraId="04E4326A" w14:textId="77777777" w:rsidR="008660AB" w:rsidRDefault="008660AB" w:rsidP="008660AB">
          <w:pPr>
            <w:pStyle w:val="HeaderBody"/>
          </w:pPr>
          <w:r>
            <w:t>Department</w:t>
          </w:r>
          <w:r w:rsidRPr="00081C77">
            <w:t>:</w:t>
          </w:r>
        </w:p>
      </w:tc>
      <w:tc>
        <w:tcPr>
          <w:tcW w:w="4230" w:type="dxa"/>
          <w:vMerge w:val="restart"/>
          <w:tcBorders>
            <w:right w:val="single" w:sz="4" w:space="0" w:color="000000"/>
          </w:tcBorders>
          <w:vAlign w:val="center"/>
        </w:tcPr>
        <w:p w14:paraId="416EBD83" w14:textId="3D63F102" w:rsidR="008660AB" w:rsidRPr="00694868" w:rsidRDefault="008660AB" w:rsidP="008660AB">
          <w:pPr>
            <w:pStyle w:val="HeaderH1"/>
            <w:rPr>
              <w:szCs w:val="32"/>
            </w:rPr>
          </w:pPr>
          <w:r w:rsidRPr="659AFF88">
            <w:rPr>
              <w:rFonts w:eastAsia="Arial Narrow" w:cs="Arial Narrow"/>
            </w:rPr>
            <w:t>Rough Mill Body</w:t>
          </w:r>
        </w:p>
      </w:tc>
      <w:tc>
        <w:tcPr>
          <w:tcW w:w="236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50691C7C" w14:textId="77777777" w:rsidR="008660AB" w:rsidRPr="00830B8D" w:rsidRDefault="008660AB" w:rsidP="008660AB">
          <w:pPr>
            <w:pStyle w:val="HeaderBody"/>
            <w:spacing w:before="0" w:after="0"/>
          </w:pPr>
        </w:p>
      </w:tc>
      <w:tc>
        <w:tcPr>
          <w:tcW w:w="844" w:type="dxa"/>
          <w:vMerge w:val="restart"/>
          <w:tcBorders>
            <w:left w:val="single" w:sz="4" w:space="0" w:color="000000"/>
          </w:tcBorders>
          <w:vAlign w:val="center"/>
        </w:tcPr>
        <w:p w14:paraId="6B76AF57" w14:textId="77777777" w:rsidR="008660AB" w:rsidRPr="00830B8D" w:rsidRDefault="008660AB" w:rsidP="008660AB">
          <w:pPr>
            <w:pStyle w:val="HeaderBody"/>
            <w:spacing w:before="0" w:after="0"/>
            <w:jc w:val="center"/>
          </w:pPr>
          <w:r>
            <w:t>Safety Score</w:t>
          </w:r>
        </w:p>
      </w:tc>
      <w:tc>
        <w:tcPr>
          <w:tcW w:w="270" w:type="dxa"/>
          <w:tcBorders>
            <w:top w:val="nil"/>
            <w:bottom w:val="nil"/>
          </w:tcBorders>
        </w:tcPr>
        <w:p w14:paraId="433184D5" w14:textId="77777777" w:rsidR="008660AB" w:rsidRPr="00830B8D" w:rsidRDefault="008660AB" w:rsidP="008660AB">
          <w:pPr>
            <w:pStyle w:val="HeaderBody"/>
            <w:spacing w:before="0" w:after="0"/>
          </w:pPr>
        </w:p>
      </w:tc>
      <w:tc>
        <w:tcPr>
          <w:tcW w:w="1350" w:type="dxa"/>
          <w:vAlign w:val="center"/>
        </w:tcPr>
        <w:p w14:paraId="5DC1AC54" w14:textId="77777777" w:rsidR="008660AB" w:rsidRPr="00830B8D" w:rsidRDefault="008660AB" w:rsidP="008660AB">
          <w:pPr>
            <w:pStyle w:val="HeaderBody"/>
            <w:spacing w:before="0" w:after="0"/>
          </w:pPr>
          <w:r>
            <w:t>Date</w:t>
          </w:r>
          <w:r w:rsidRPr="00830B8D">
            <w:t>:</w:t>
          </w:r>
        </w:p>
      </w:tc>
      <w:tc>
        <w:tcPr>
          <w:tcW w:w="1890" w:type="dxa"/>
          <w:vAlign w:val="center"/>
        </w:tcPr>
        <w:p w14:paraId="69FD0142" w14:textId="4297A4EE" w:rsidR="008660AB" w:rsidRPr="00581F6B" w:rsidRDefault="008660AB" w:rsidP="008660AB">
          <w:pPr>
            <w:pStyle w:val="HeaderBody"/>
            <w:spacing w:before="0" w:after="0"/>
            <w:rPr>
              <w:highlight w:val="green"/>
            </w:rPr>
          </w:pPr>
          <w:r w:rsidRPr="659AFF88">
            <w:rPr>
              <w:rFonts w:eastAsia="Arial Narrow" w:cs="Arial Narrow"/>
            </w:rPr>
            <w:t>1/23/2025</w:t>
          </w:r>
        </w:p>
      </w:tc>
    </w:tr>
    <w:tr w:rsidR="008660AB" w:rsidRPr="00830B8D" w14:paraId="73FF07C3" w14:textId="77777777">
      <w:trPr>
        <w:trHeight w:val="72"/>
      </w:trPr>
      <w:tc>
        <w:tcPr>
          <w:tcW w:w="2430" w:type="dxa"/>
          <w:vMerge/>
          <w:tcBorders>
            <w:left w:val="nil"/>
          </w:tcBorders>
        </w:tcPr>
        <w:p w14:paraId="158BB6D2" w14:textId="77777777" w:rsidR="008660AB" w:rsidRDefault="008660AB" w:rsidP="008660AB"/>
      </w:tc>
      <w:tc>
        <w:tcPr>
          <w:tcW w:w="1710" w:type="dxa"/>
          <w:vMerge/>
        </w:tcPr>
        <w:p w14:paraId="2BF159F3" w14:textId="77777777" w:rsidR="008660AB" w:rsidRDefault="008660AB" w:rsidP="008660AB">
          <w:pPr>
            <w:pStyle w:val="HeaderBody"/>
          </w:pPr>
        </w:p>
      </w:tc>
      <w:tc>
        <w:tcPr>
          <w:tcW w:w="4230" w:type="dxa"/>
          <w:vMerge/>
          <w:tcBorders>
            <w:right w:val="single" w:sz="4" w:space="0" w:color="000000"/>
          </w:tcBorders>
        </w:tcPr>
        <w:p w14:paraId="651499F0" w14:textId="77777777" w:rsidR="008660AB" w:rsidRDefault="008660AB" w:rsidP="008660AB">
          <w:pPr>
            <w:pStyle w:val="HeaderH1"/>
          </w:pPr>
        </w:p>
      </w:tc>
      <w:tc>
        <w:tcPr>
          <w:tcW w:w="236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62628425" w14:textId="77777777" w:rsidR="008660AB" w:rsidRPr="00830B8D" w:rsidRDefault="008660AB" w:rsidP="008660AB">
          <w:pPr>
            <w:pStyle w:val="HeaderBody"/>
          </w:pPr>
        </w:p>
      </w:tc>
      <w:tc>
        <w:tcPr>
          <w:tcW w:w="844" w:type="dxa"/>
          <w:vMerge/>
          <w:tcBorders>
            <w:left w:val="single" w:sz="4" w:space="0" w:color="000000"/>
          </w:tcBorders>
          <w:vAlign w:val="center"/>
        </w:tcPr>
        <w:p w14:paraId="78747839" w14:textId="77777777" w:rsidR="008660AB" w:rsidRPr="00830B8D" w:rsidRDefault="008660AB" w:rsidP="008660AB">
          <w:pPr>
            <w:pStyle w:val="HeaderBody"/>
            <w:jc w:val="center"/>
          </w:pPr>
        </w:p>
      </w:tc>
      <w:tc>
        <w:tcPr>
          <w:tcW w:w="270" w:type="dxa"/>
          <w:tcBorders>
            <w:top w:val="nil"/>
            <w:bottom w:val="nil"/>
          </w:tcBorders>
        </w:tcPr>
        <w:p w14:paraId="27351B6B" w14:textId="77777777" w:rsidR="008660AB" w:rsidRPr="00830B8D" w:rsidRDefault="008660AB" w:rsidP="008660AB">
          <w:pPr>
            <w:pStyle w:val="HeaderBody"/>
          </w:pPr>
        </w:p>
      </w:tc>
      <w:tc>
        <w:tcPr>
          <w:tcW w:w="1350" w:type="dxa"/>
          <w:vAlign w:val="center"/>
        </w:tcPr>
        <w:p w14:paraId="3B69A353" w14:textId="77777777" w:rsidR="008660AB" w:rsidRPr="00830B8D" w:rsidRDefault="008660AB" w:rsidP="008660AB">
          <w:pPr>
            <w:pStyle w:val="HeaderBody"/>
          </w:pPr>
          <w:r>
            <w:t>Revision</w:t>
          </w:r>
          <w:r w:rsidRPr="00830B8D">
            <w:t>:</w:t>
          </w:r>
        </w:p>
      </w:tc>
      <w:tc>
        <w:tcPr>
          <w:tcW w:w="1890" w:type="dxa"/>
          <w:vAlign w:val="center"/>
        </w:tcPr>
        <w:p w14:paraId="5EAB7D9E" w14:textId="77777777" w:rsidR="008660AB" w:rsidRPr="00830B8D" w:rsidRDefault="008660AB" w:rsidP="008660AB">
          <w:pPr>
            <w:pStyle w:val="HeaderBody"/>
          </w:pPr>
          <w:r>
            <w:rPr>
              <w:sz w:val="18"/>
            </w:rPr>
            <w:t>1.0</w:t>
          </w:r>
        </w:p>
      </w:tc>
    </w:tr>
    <w:tr w:rsidR="008660AB" w:rsidRPr="00830B8D" w14:paraId="4135A7D1" w14:textId="77777777">
      <w:trPr>
        <w:trHeight w:val="72"/>
      </w:trPr>
      <w:tc>
        <w:tcPr>
          <w:tcW w:w="2430" w:type="dxa"/>
          <w:vMerge/>
          <w:tcBorders>
            <w:left w:val="nil"/>
          </w:tcBorders>
          <w:vAlign w:val="center"/>
        </w:tcPr>
        <w:p w14:paraId="19D9BD3A" w14:textId="77777777" w:rsidR="008660AB" w:rsidRPr="00830B8D" w:rsidRDefault="008660AB" w:rsidP="008660AB">
          <w:pPr>
            <w:pStyle w:val="HeaderBody"/>
          </w:pPr>
        </w:p>
      </w:tc>
      <w:tc>
        <w:tcPr>
          <w:tcW w:w="1710" w:type="dxa"/>
          <w:vAlign w:val="center"/>
        </w:tcPr>
        <w:p w14:paraId="513D1770" w14:textId="77777777" w:rsidR="008660AB" w:rsidRDefault="008660AB" w:rsidP="008660AB">
          <w:pPr>
            <w:pStyle w:val="HeaderBody"/>
          </w:pPr>
          <w:r>
            <w:t>Document Name</w:t>
          </w:r>
          <w:r w:rsidRPr="00830B8D">
            <w:t>:</w:t>
          </w:r>
        </w:p>
      </w:tc>
      <w:tc>
        <w:tcPr>
          <w:tcW w:w="4230" w:type="dxa"/>
          <w:tcBorders>
            <w:right w:val="single" w:sz="4" w:space="0" w:color="000000"/>
          </w:tcBorders>
          <w:vAlign w:val="center"/>
        </w:tcPr>
        <w:p w14:paraId="2FB8F476" w14:textId="5A4D7E24" w:rsidR="008660AB" w:rsidRPr="00975BE6" w:rsidRDefault="008660AB" w:rsidP="008660AB">
          <w:pPr>
            <w:pStyle w:val="HeaderH1"/>
          </w:pPr>
          <w:r w:rsidRPr="659AFF88">
            <w:rPr>
              <w:rFonts w:eastAsia="Arial Narrow" w:cs="Arial Narrow"/>
            </w:rPr>
            <w:t>Band Saw Body</w:t>
          </w:r>
        </w:p>
      </w:tc>
      <w:tc>
        <w:tcPr>
          <w:tcW w:w="236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6587255C" w14:textId="77777777" w:rsidR="008660AB" w:rsidRPr="00830B8D" w:rsidRDefault="008660AB" w:rsidP="008660AB">
          <w:pPr>
            <w:pStyle w:val="HeaderBody"/>
          </w:pPr>
        </w:p>
      </w:tc>
      <w:tc>
        <w:tcPr>
          <w:tcW w:w="844" w:type="dxa"/>
          <w:vMerge w:val="restart"/>
          <w:tcBorders>
            <w:left w:val="single" w:sz="4" w:space="0" w:color="000000"/>
          </w:tcBorders>
          <w:shd w:val="clear" w:color="auto" w:fill="92D050"/>
          <w:vAlign w:val="center"/>
        </w:tcPr>
        <w:p w14:paraId="0CB13A1A" w14:textId="77777777" w:rsidR="008660AB" w:rsidRPr="00B00E61" w:rsidRDefault="008660AB" w:rsidP="008660AB">
          <w:pPr>
            <w:pStyle w:val="HeaderBody"/>
            <w:jc w:val="center"/>
            <w:rPr>
              <w:b/>
              <w:bCs/>
              <w:sz w:val="36"/>
              <w:szCs w:val="36"/>
            </w:rPr>
          </w:pPr>
          <w:r>
            <w:rPr>
              <w:b/>
              <w:bCs/>
              <w:color w:val="FFFFFF" w:themeColor="background1"/>
              <w:sz w:val="36"/>
              <w:szCs w:val="36"/>
            </w:rPr>
            <w:t>X</w:t>
          </w:r>
        </w:p>
      </w:tc>
      <w:tc>
        <w:tcPr>
          <w:tcW w:w="270" w:type="dxa"/>
          <w:tcBorders>
            <w:top w:val="nil"/>
            <w:bottom w:val="nil"/>
          </w:tcBorders>
        </w:tcPr>
        <w:p w14:paraId="060EBEB5" w14:textId="77777777" w:rsidR="008660AB" w:rsidRPr="00830B8D" w:rsidRDefault="008660AB" w:rsidP="008660AB">
          <w:pPr>
            <w:pStyle w:val="HeaderBody"/>
          </w:pPr>
        </w:p>
      </w:tc>
      <w:tc>
        <w:tcPr>
          <w:tcW w:w="1350" w:type="dxa"/>
          <w:vAlign w:val="center"/>
        </w:tcPr>
        <w:p w14:paraId="7EB6CF43" w14:textId="77777777" w:rsidR="008660AB" w:rsidRPr="00830B8D" w:rsidRDefault="008660AB" w:rsidP="008660AB">
          <w:pPr>
            <w:pStyle w:val="HeaderBody"/>
          </w:pPr>
          <w:r>
            <w:t>Author</w:t>
          </w:r>
          <w:r w:rsidRPr="00830B8D">
            <w:t>:</w:t>
          </w:r>
        </w:p>
      </w:tc>
      <w:tc>
        <w:tcPr>
          <w:tcW w:w="1890" w:type="dxa"/>
          <w:vAlign w:val="center"/>
        </w:tcPr>
        <w:p w14:paraId="463A2F4E" w14:textId="07001E21" w:rsidR="008660AB" w:rsidRPr="00581F6B" w:rsidRDefault="008660AB" w:rsidP="008660AB">
          <w:pPr>
            <w:pStyle w:val="HeaderBody"/>
            <w:rPr>
              <w:highlight w:val="green"/>
            </w:rPr>
          </w:pPr>
          <w:r w:rsidRPr="659AFF88">
            <w:rPr>
              <w:rFonts w:eastAsia="Arial Narrow" w:cs="Arial Narrow"/>
            </w:rPr>
            <w:t>Chris A Talley</w:t>
          </w:r>
        </w:p>
      </w:tc>
    </w:tr>
    <w:tr w:rsidR="008660AB" w:rsidRPr="00830B8D" w14:paraId="7DA69456" w14:textId="77777777">
      <w:trPr>
        <w:trHeight w:val="72"/>
      </w:trPr>
      <w:tc>
        <w:tcPr>
          <w:tcW w:w="2430" w:type="dxa"/>
          <w:vMerge/>
          <w:tcBorders>
            <w:left w:val="nil"/>
            <w:bottom w:val="nil"/>
          </w:tcBorders>
          <w:vAlign w:val="center"/>
        </w:tcPr>
        <w:p w14:paraId="4273C6A8" w14:textId="77777777" w:rsidR="008660AB" w:rsidRPr="00830B8D" w:rsidRDefault="008660AB" w:rsidP="008660AB">
          <w:pPr>
            <w:pStyle w:val="HeaderBody"/>
          </w:pPr>
        </w:p>
      </w:tc>
      <w:tc>
        <w:tcPr>
          <w:tcW w:w="1710" w:type="dxa"/>
          <w:vAlign w:val="center"/>
        </w:tcPr>
        <w:p w14:paraId="6E98EAAD" w14:textId="77777777" w:rsidR="008660AB" w:rsidRDefault="008660AB" w:rsidP="008660AB">
          <w:pPr>
            <w:pStyle w:val="HeaderBody"/>
          </w:pPr>
          <w:r>
            <w:t>Document Number:</w:t>
          </w:r>
        </w:p>
      </w:tc>
      <w:tc>
        <w:tcPr>
          <w:tcW w:w="4230" w:type="dxa"/>
          <w:tcBorders>
            <w:right w:val="single" w:sz="4" w:space="0" w:color="000000"/>
          </w:tcBorders>
          <w:vAlign w:val="center"/>
        </w:tcPr>
        <w:p w14:paraId="7B6FF245" w14:textId="772B08FD" w:rsidR="008660AB" w:rsidRDefault="008660AB" w:rsidP="008660AB">
          <w:pPr>
            <w:pStyle w:val="HeaderH1"/>
          </w:pPr>
          <w:r w:rsidRPr="659AFF88">
            <w:rPr>
              <w:rFonts w:eastAsia="Arial Narrow" w:cs="Arial Narrow"/>
            </w:rPr>
            <w:t>SWP-RMB-Band Saw Body</w:t>
          </w:r>
        </w:p>
      </w:tc>
      <w:tc>
        <w:tcPr>
          <w:tcW w:w="236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10AE31FD" w14:textId="77777777" w:rsidR="008660AB" w:rsidRPr="00830B8D" w:rsidRDefault="008660AB" w:rsidP="008660AB">
          <w:pPr>
            <w:pStyle w:val="HeaderBody"/>
          </w:pPr>
        </w:p>
      </w:tc>
      <w:tc>
        <w:tcPr>
          <w:tcW w:w="844" w:type="dxa"/>
          <w:vMerge/>
          <w:tcBorders>
            <w:left w:val="single" w:sz="4" w:space="0" w:color="000000"/>
          </w:tcBorders>
          <w:shd w:val="clear" w:color="auto" w:fill="92D050"/>
        </w:tcPr>
        <w:p w14:paraId="05C06033" w14:textId="77777777" w:rsidR="008660AB" w:rsidRPr="00830B8D" w:rsidRDefault="008660AB" w:rsidP="008660AB">
          <w:pPr>
            <w:pStyle w:val="HeaderBody"/>
          </w:pPr>
        </w:p>
      </w:tc>
      <w:tc>
        <w:tcPr>
          <w:tcW w:w="270" w:type="dxa"/>
          <w:tcBorders>
            <w:top w:val="nil"/>
            <w:bottom w:val="nil"/>
          </w:tcBorders>
        </w:tcPr>
        <w:p w14:paraId="40373B3A" w14:textId="77777777" w:rsidR="008660AB" w:rsidRPr="00830B8D" w:rsidRDefault="008660AB" w:rsidP="008660AB">
          <w:pPr>
            <w:pStyle w:val="HeaderBody"/>
          </w:pPr>
        </w:p>
      </w:tc>
      <w:tc>
        <w:tcPr>
          <w:tcW w:w="1350" w:type="dxa"/>
          <w:vAlign w:val="center"/>
        </w:tcPr>
        <w:p w14:paraId="21E7EA7A" w14:textId="77777777" w:rsidR="008660AB" w:rsidRPr="00830B8D" w:rsidRDefault="008660AB" w:rsidP="008660AB">
          <w:pPr>
            <w:pStyle w:val="HeaderBody"/>
          </w:pPr>
          <w:r>
            <w:t>Approved By</w:t>
          </w:r>
          <w:r w:rsidRPr="00830B8D">
            <w:t>:</w:t>
          </w:r>
        </w:p>
      </w:tc>
      <w:tc>
        <w:tcPr>
          <w:tcW w:w="1890" w:type="dxa"/>
          <w:vAlign w:val="center"/>
        </w:tcPr>
        <w:p w14:paraId="591B0BF5" w14:textId="77777777" w:rsidR="008660AB" w:rsidRPr="00830B8D" w:rsidRDefault="008660AB" w:rsidP="008660AB">
          <w:pPr>
            <w:pStyle w:val="HeaderBody"/>
          </w:pPr>
          <w:r>
            <w:t>XXX</w:t>
          </w:r>
        </w:p>
      </w:tc>
    </w:tr>
  </w:tbl>
  <w:p w14:paraId="195AF41A" w14:textId="77777777" w:rsidR="007B028C" w:rsidRDefault="007B028C" w:rsidP="005824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911"/>
    <w:multiLevelType w:val="hybridMultilevel"/>
    <w:tmpl w:val="6958E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A6D93"/>
    <w:multiLevelType w:val="hybridMultilevel"/>
    <w:tmpl w:val="F508DD8E"/>
    <w:lvl w:ilvl="0" w:tplc="FFFFFFFF">
      <w:start w:val="1"/>
      <w:numFmt w:val="decimal"/>
      <w:lvlText w:val="%1."/>
      <w:lvlJc w:val="center"/>
      <w:pPr>
        <w:ind w:left="720" w:hanging="50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3609D"/>
    <w:multiLevelType w:val="hybridMultilevel"/>
    <w:tmpl w:val="BF325644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4729D"/>
    <w:multiLevelType w:val="hybridMultilevel"/>
    <w:tmpl w:val="E432D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A6EA2"/>
    <w:multiLevelType w:val="hybridMultilevel"/>
    <w:tmpl w:val="6FE081A4"/>
    <w:lvl w:ilvl="0" w:tplc="FFFFFFFF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08" w:hanging="504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1368" w:hanging="504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758AE"/>
    <w:multiLevelType w:val="hybridMultilevel"/>
    <w:tmpl w:val="52B2F064"/>
    <w:lvl w:ilvl="0" w:tplc="43FEFC76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451FD"/>
    <w:multiLevelType w:val="hybridMultilevel"/>
    <w:tmpl w:val="052A8D04"/>
    <w:lvl w:ilvl="0" w:tplc="4A4A564C">
      <w:start w:val="1"/>
      <w:numFmt w:val="decimal"/>
      <w:lvlText w:val="%1."/>
      <w:lvlJc w:val="center"/>
      <w:pPr>
        <w:ind w:left="720" w:hanging="504"/>
      </w:pPr>
      <w:rPr>
        <w:rFonts w:hint="default"/>
      </w:rPr>
    </w:lvl>
    <w:lvl w:ilvl="1" w:tplc="8710E2FE">
      <w:start w:val="1"/>
      <w:numFmt w:val="lowerLetter"/>
      <w:lvlText w:val="%2."/>
      <w:lvlJc w:val="left"/>
      <w:pPr>
        <w:ind w:left="288" w:firstLine="288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C32D8"/>
    <w:multiLevelType w:val="hybridMultilevel"/>
    <w:tmpl w:val="33C2111A"/>
    <w:lvl w:ilvl="0" w:tplc="FFFFFFFF">
      <w:start w:val="1"/>
      <w:numFmt w:val="lowerLetter"/>
      <w:lvlText w:val="%1."/>
      <w:lvlJc w:val="left"/>
      <w:pPr>
        <w:ind w:left="979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8" w15:restartNumberingAfterBreak="0">
    <w:nsid w:val="18634AEE"/>
    <w:multiLevelType w:val="hybridMultilevel"/>
    <w:tmpl w:val="BF325644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D0A9A"/>
    <w:multiLevelType w:val="hybridMultilevel"/>
    <w:tmpl w:val="BF325644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B27E5C"/>
    <w:multiLevelType w:val="hybridMultilevel"/>
    <w:tmpl w:val="4F3E583E"/>
    <w:lvl w:ilvl="0" w:tplc="93CECCAA">
      <w:start w:val="1"/>
      <w:numFmt w:val="decimal"/>
      <w:pStyle w:val="NumberedList-Top"/>
      <w:lvlText w:val="%1."/>
      <w:lvlJc w:val="center"/>
      <w:pPr>
        <w:ind w:left="63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EB1C17"/>
    <w:multiLevelType w:val="hybridMultilevel"/>
    <w:tmpl w:val="797A9C5C"/>
    <w:lvl w:ilvl="0" w:tplc="9E1282E2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E331AEA"/>
    <w:multiLevelType w:val="hybridMultilevel"/>
    <w:tmpl w:val="1BA8720A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C740E"/>
    <w:multiLevelType w:val="hybridMultilevel"/>
    <w:tmpl w:val="300823B4"/>
    <w:lvl w:ilvl="0" w:tplc="6FBCDFA4">
      <w:start w:val="1"/>
      <w:numFmt w:val="decimal"/>
      <w:lvlText w:val="%1."/>
      <w:lvlJc w:val="center"/>
      <w:pPr>
        <w:ind w:left="720" w:hanging="504"/>
      </w:pPr>
      <w:rPr>
        <w:rFonts w:hint="default"/>
      </w:rPr>
    </w:lvl>
    <w:lvl w:ilvl="1" w:tplc="AAEC89E6">
      <w:start w:val="1"/>
      <w:numFmt w:val="lowerLetter"/>
      <w:lvlText w:val="%2."/>
      <w:lvlJc w:val="left"/>
      <w:pPr>
        <w:ind w:left="1008" w:hanging="50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76868"/>
    <w:multiLevelType w:val="hybridMultilevel"/>
    <w:tmpl w:val="4EC8C7DE"/>
    <w:lvl w:ilvl="0" w:tplc="29AC0EC0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8F52D902">
      <w:start w:val="1"/>
      <w:numFmt w:val="lowerLetter"/>
      <w:lvlText w:val="%2."/>
      <w:lvlJc w:val="left"/>
      <w:pPr>
        <w:ind w:left="1008" w:hanging="504"/>
      </w:pPr>
      <w:rPr>
        <w:rFonts w:hint="default"/>
      </w:rPr>
    </w:lvl>
    <w:lvl w:ilvl="2" w:tplc="B202A936">
      <w:start w:val="1"/>
      <w:numFmt w:val="lowerRoman"/>
      <w:lvlText w:val="%3."/>
      <w:lvlJc w:val="right"/>
      <w:pPr>
        <w:ind w:left="1368" w:hanging="504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83CFC"/>
    <w:multiLevelType w:val="hybridMultilevel"/>
    <w:tmpl w:val="FF6A0FC2"/>
    <w:lvl w:ilvl="0" w:tplc="EFECCF92">
      <w:start w:val="1"/>
      <w:numFmt w:val="bullet"/>
      <w:pStyle w:val="BulletsStep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65D6C">
      <w:start w:val="1"/>
      <w:numFmt w:val="bullet"/>
      <w:lvlText w:val="o"/>
      <w:lvlJc w:val="left"/>
      <w:pPr>
        <w:ind w:left="1368" w:hanging="504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F70AE"/>
    <w:multiLevelType w:val="hybridMultilevel"/>
    <w:tmpl w:val="57E0AE46"/>
    <w:lvl w:ilvl="0" w:tplc="8AB6F95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B44863"/>
    <w:multiLevelType w:val="hybridMultilevel"/>
    <w:tmpl w:val="8CCE1E84"/>
    <w:lvl w:ilvl="0" w:tplc="3508FD34">
      <w:start w:val="1"/>
      <w:numFmt w:val="lowerLetter"/>
      <w:lvlText w:val="%1."/>
      <w:lvlJc w:val="left"/>
      <w:pPr>
        <w:ind w:left="936" w:hanging="360"/>
      </w:pPr>
      <w:rPr>
        <w:rFonts w:ascii="Tahoma" w:eastAsiaTheme="minorHAnsi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8" w15:restartNumberingAfterBreak="0">
    <w:nsid w:val="46EC101A"/>
    <w:multiLevelType w:val="hybridMultilevel"/>
    <w:tmpl w:val="BF325644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3403B"/>
    <w:multiLevelType w:val="hybridMultilevel"/>
    <w:tmpl w:val="91B2D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0B24D4"/>
    <w:multiLevelType w:val="hybridMultilevel"/>
    <w:tmpl w:val="5942C2CC"/>
    <w:lvl w:ilvl="0" w:tplc="FFFFFFFF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08" w:hanging="504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1368" w:hanging="504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37951"/>
    <w:multiLevelType w:val="hybridMultilevel"/>
    <w:tmpl w:val="778A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652B6"/>
    <w:multiLevelType w:val="hybridMultilevel"/>
    <w:tmpl w:val="1BA8720A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30B0B"/>
    <w:multiLevelType w:val="hybridMultilevel"/>
    <w:tmpl w:val="A7501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43D65"/>
    <w:multiLevelType w:val="hybridMultilevel"/>
    <w:tmpl w:val="F508DD8E"/>
    <w:lvl w:ilvl="0" w:tplc="2988B024">
      <w:start w:val="1"/>
      <w:numFmt w:val="decimal"/>
      <w:lvlText w:val="%1."/>
      <w:lvlJc w:val="center"/>
      <w:pPr>
        <w:ind w:left="720" w:hanging="50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BA654A"/>
    <w:multiLevelType w:val="hybridMultilevel"/>
    <w:tmpl w:val="D2B621BA"/>
    <w:lvl w:ilvl="0" w:tplc="118225FE">
      <w:numFmt w:val="bullet"/>
      <w:lvlText w:val="•"/>
      <w:lvlJc w:val="left"/>
      <w:pPr>
        <w:ind w:left="1148" w:hanging="43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26" w15:restartNumberingAfterBreak="0">
    <w:nsid w:val="64097BBB"/>
    <w:multiLevelType w:val="hybridMultilevel"/>
    <w:tmpl w:val="34BA3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03E84"/>
    <w:multiLevelType w:val="hybridMultilevel"/>
    <w:tmpl w:val="D3E80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E1A11"/>
    <w:multiLevelType w:val="hybridMultilevel"/>
    <w:tmpl w:val="C54C850A"/>
    <w:lvl w:ilvl="0" w:tplc="4998B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0A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61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06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0B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C11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0D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8D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4B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FE6333"/>
    <w:multiLevelType w:val="hybridMultilevel"/>
    <w:tmpl w:val="FEB645BC"/>
    <w:lvl w:ilvl="0" w:tplc="A8289156">
      <w:start w:val="1"/>
      <w:numFmt w:val="bullet"/>
      <w:pStyle w:val="BulletsToolsMatlslists"/>
      <w:lvlText w:val=""/>
      <w:lvlJc w:val="left"/>
      <w:pPr>
        <w:ind w:left="720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E3413"/>
    <w:multiLevelType w:val="hybridMultilevel"/>
    <w:tmpl w:val="D226B6E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57891338">
    <w:abstractNumId w:val="28"/>
  </w:num>
  <w:num w:numId="2" w16cid:durableId="469056392">
    <w:abstractNumId w:val="14"/>
  </w:num>
  <w:num w:numId="3" w16cid:durableId="1518539190">
    <w:abstractNumId w:val="21"/>
  </w:num>
  <w:num w:numId="4" w16cid:durableId="149907586">
    <w:abstractNumId w:val="5"/>
  </w:num>
  <w:num w:numId="5" w16cid:durableId="1532887360">
    <w:abstractNumId w:val="13"/>
  </w:num>
  <w:num w:numId="6" w16cid:durableId="61418445">
    <w:abstractNumId w:val="24"/>
  </w:num>
  <w:num w:numId="7" w16cid:durableId="1424758682">
    <w:abstractNumId w:val="22"/>
  </w:num>
  <w:num w:numId="8" w16cid:durableId="890187583">
    <w:abstractNumId w:val="12"/>
  </w:num>
  <w:num w:numId="9" w16cid:durableId="241961427">
    <w:abstractNumId w:val="6"/>
  </w:num>
  <w:num w:numId="10" w16cid:durableId="478424339">
    <w:abstractNumId w:val="30"/>
  </w:num>
  <w:num w:numId="11" w16cid:durableId="1071847628">
    <w:abstractNumId w:val="25"/>
  </w:num>
  <w:num w:numId="12" w16cid:durableId="1994219112">
    <w:abstractNumId w:val="1"/>
  </w:num>
  <w:num w:numId="13" w16cid:durableId="1845590192">
    <w:abstractNumId w:val="10"/>
  </w:num>
  <w:num w:numId="14" w16cid:durableId="1749764786">
    <w:abstractNumId w:val="23"/>
  </w:num>
  <w:num w:numId="15" w16cid:durableId="1517694959">
    <w:abstractNumId w:val="9"/>
  </w:num>
  <w:num w:numId="16" w16cid:durableId="543104312">
    <w:abstractNumId w:val="7"/>
    <w:lvlOverride w:ilvl="0">
      <w:startOverride w:val="1"/>
    </w:lvlOverride>
  </w:num>
  <w:num w:numId="17" w16cid:durableId="682125070">
    <w:abstractNumId w:val="17"/>
  </w:num>
  <w:num w:numId="18" w16cid:durableId="1627269736">
    <w:abstractNumId w:val="8"/>
  </w:num>
  <w:num w:numId="19" w16cid:durableId="873079100">
    <w:abstractNumId w:val="2"/>
  </w:num>
  <w:num w:numId="20" w16cid:durableId="1576277863">
    <w:abstractNumId w:val="18"/>
  </w:num>
  <w:num w:numId="21" w16cid:durableId="1329558335">
    <w:abstractNumId w:val="26"/>
  </w:num>
  <w:num w:numId="22" w16cid:durableId="1579942986">
    <w:abstractNumId w:val="0"/>
  </w:num>
  <w:num w:numId="23" w16cid:durableId="1413694616">
    <w:abstractNumId w:val="19"/>
  </w:num>
  <w:num w:numId="24" w16cid:durableId="806362238">
    <w:abstractNumId w:val="16"/>
  </w:num>
  <w:num w:numId="25" w16cid:durableId="1187598320">
    <w:abstractNumId w:val="3"/>
  </w:num>
  <w:num w:numId="26" w16cid:durableId="4594341">
    <w:abstractNumId w:val="27"/>
  </w:num>
  <w:num w:numId="27" w16cid:durableId="45221882">
    <w:abstractNumId w:val="4"/>
  </w:num>
  <w:num w:numId="28" w16cid:durableId="823199519">
    <w:abstractNumId w:val="11"/>
  </w:num>
  <w:num w:numId="29" w16cid:durableId="1477340109">
    <w:abstractNumId w:val="29"/>
  </w:num>
  <w:num w:numId="30" w16cid:durableId="1516454938">
    <w:abstractNumId w:val="29"/>
    <w:lvlOverride w:ilvl="0">
      <w:startOverride w:val="1"/>
    </w:lvlOverride>
  </w:num>
  <w:num w:numId="31" w16cid:durableId="1682969532">
    <w:abstractNumId w:val="15"/>
  </w:num>
  <w:num w:numId="32" w16cid:durableId="4584994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92"/>
    <w:rsid w:val="00003E45"/>
    <w:rsid w:val="00006C4D"/>
    <w:rsid w:val="00007ABB"/>
    <w:rsid w:val="000100FC"/>
    <w:rsid w:val="00012C3D"/>
    <w:rsid w:val="00022B8E"/>
    <w:rsid w:val="000237BE"/>
    <w:rsid w:val="0003090C"/>
    <w:rsid w:val="00043823"/>
    <w:rsid w:val="000473CF"/>
    <w:rsid w:val="00047EE0"/>
    <w:rsid w:val="00063657"/>
    <w:rsid w:val="00063C2C"/>
    <w:rsid w:val="00071378"/>
    <w:rsid w:val="0007717C"/>
    <w:rsid w:val="00085DAF"/>
    <w:rsid w:val="00091A9A"/>
    <w:rsid w:val="000A560C"/>
    <w:rsid w:val="000B2279"/>
    <w:rsid w:val="000B4476"/>
    <w:rsid w:val="000B6A80"/>
    <w:rsid w:val="000C49AC"/>
    <w:rsid w:val="000C5439"/>
    <w:rsid w:val="000D337D"/>
    <w:rsid w:val="000F1B93"/>
    <w:rsid w:val="00103C93"/>
    <w:rsid w:val="00106880"/>
    <w:rsid w:val="00110702"/>
    <w:rsid w:val="001127D4"/>
    <w:rsid w:val="001201E3"/>
    <w:rsid w:val="00122E4B"/>
    <w:rsid w:val="00130A2E"/>
    <w:rsid w:val="00133D26"/>
    <w:rsid w:val="001353D4"/>
    <w:rsid w:val="00142C3B"/>
    <w:rsid w:val="00143411"/>
    <w:rsid w:val="0016379C"/>
    <w:rsid w:val="00173177"/>
    <w:rsid w:val="00175645"/>
    <w:rsid w:val="0018434B"/>
    <w:rsid w:val="0019781D"/>
    <w:rsid w:val="001A3262"/>
    <w:rsid w:val="001A41B6"/>
    <w:rsid w:val="001A4827"/>
    <w:rsid w:val="001B4079"/>
    <w:rsid w:val="001C33D5"/>
    <w:rsid w:val="001C4C9E"/>
    <w:rsid w:val="001C74A2"/>
    <w:rsid w:val="001D7B91"/>
    <w:rsid w:val="001F009F"/>
    <w:rsid w:val="001F2F27"/>
    <w:rsid w:val="0020312E"/>
    <w:rsid w:val="00204756"/>
    <w:rsid w:val="00206EF0"/>
    <w:rsid w:val="00211B33"/>
    <w:rsid w:val="0021495E"/>
    <w:rsid w:val="00221739"/>
    <w:rsid w:val="00225F24"/>
    <w:rsid w:val="00226A93"/>
    <w:rsid w:val="0022733D"/>
    <w:rsid w:val="00243C4E"/>
    <w:rsid w:val="0026492C"/>
    <w:rsid w:val="002674B4"/>
    <w:rsid w:val="002705CC"/>
    <w:rsid w:val="00277CBA"/>
    <w:rsid w:val="002848C6"/>
    <w:rsid w:val="00285E2A"/>
    <w:rsid w:val="00296598"/>
    <w:rsid w:val="002A5E46"/>
    <w:rsid w:val="002A62F1"/>
    <w:rsid w:val="002C535C"/>
    <w:rsid w:val="002D2BA9"/>
    <w:rsid w:val="002D6D8C"/>
    <w:rsid w:val="002E5EC3"/>
    <w:rsid w:val="002E7376"/>
    <w:rsid w:val="002F0DA8"/>
    <w:rsid w:val="002F147A"/>
    <w:rsid w:val="00310D28"/>
    <w:rsid w:val="003328E1"/>
    <w:rsid w:val="0035073F"/>
    <w:rsid w:val="0035700E"/>
    <w:rsid w:val="00360A02"/>
    <w:rsid w:val="00364516"/>
    <w:rsid w:val="00366B83"/>
    <w:rsid w:val="00380F4E"/>
    <w:rsid w:val="00385B23"/>
    <w:rsid w:val="003874F7"/>
    <w:rsid w:val="00390E62"/>
    <w:rsid w:val="00390F89"/>
    <w:rsid w:val="003925D4"/>
    <w:rsid w:val="003A0ECC"/>
    <w:rsid w:val="003C066F"/>
    <w:rsid w:val="003D276B"/>
    <w:rsid w:val="003D7682"/>
    <w:rsid w:val="003E47E3"/>
    <w:rsid w:val="003E5C8C"/>
    <w:rsid w:val="003F0C22"/>
    <w:rsid w:val="0041290B"/>
    <w:rsid w:val="00425AC9"/>
    <w:rsid w:val="00431C1E"/>
    <w:rsid w:val="00433580"/>
    <w:rsid w:val="00435E35"/>
    <w:rsid w:val="00436C53"/>
    <w:rsid w:val="00451476"/>
    <w:rsid w:val="004546D5"/>
    <w:rsid w:val="00464BE3"/>
    <w:rsid w:val="00484D78"/>
    <w:rsid w:val="00485CEB"/>
    <w:rsid w:val="0049287B"/>
    <w:rsid w:val="00493A46"/>
    <w:rsid w:val="00496D36"/>
    <w:rsid w:val="004A760A"/>
    <w:rsid w:val="004ACEE5"/>
    <w:rsid w:val="004C3479"/>
    <w:rsid w:val="004C5572"/>
    <w:rsid w:val="004D35C0"/>
    <w:rsid w:val="004E375C"/>
    <w:rsid w:val="004F2BD6"/>
    <w:rsid w:val="00511858"/>
    <w:rsid w:val="0051341D"/>
    <w:rsid w:val="00521573"/>
    <w:rsid w:val="00531AEF"/>
    <w:rsid w:val="005406EC"/>
    <w:rsid w:val="005407A5"/>
    <w:rsid w:val="00546ED6"/>
    <w:rsid w:val="00553619"/>
    <w:rsid w:val="005604B7"/>
    <w:rsid w:val="005670DC"/>
    <w:rsid w:val="00582451"/>
    <w:rsid w:val="00590ADE"/>
    <w:rsid w:val="00591B0D"/>
    <w:rsid w:val="00594B3F"/>
    <w:rsid w:val="005B47D0"/>
    <w:rsid w:val="005C65C3"/>
    <w:rsid w:val="005C79E0"/>
    <w:rsid w:val="005D2BB9"/>
    <w:rsid w:val="005D3F3C"/>
    <w:rsid w:val="005E01BC"/>
    <w:rsid w:val="005E12C4"/>
    <w:rsid w:val="005F6875"/>
    <w:rsid w:val="005F6E9C"/>
    <w:rsid w:val="005F7E3F"/>
    <w:rsid w:val="00601348"/>
    <w:rsid w:val="00607447"/>
    <w:rsid w:val="00615438"/>
    <w:rsid w:val="00627D34"/>
    <w:rsid w:val="00636088"/>
    <w:rsid w:val="006447BC"/>
    <w:rsid w:val="00647732"/>
    <w:rsid w:val="0065304E"/>
    <w:rsid w:val="0067618A"/>
    <w:rsid w:val="0067647F"/>
    <w:rsid w:val="006805D8"/>
    <w:rsid w:val="00681887"/>
    <w:rsid w:val="00691CE9"/>
    <w:rsid w:val="0069209B"/>
    <w:rsid w:val="00692B72"/>
    <w:rsid w:val="006A1BCD"/>
    <w:rsid w:val="006A5289"/>
    <w:rsid w:val="006B2A97"/>
    <w:rsid w:val="006B5F81"/>
    <w:rsid w:val="006C0D16"/>
    <w:rsid w:val="006C3237"/>
    <w:rsid w:val="006C6F71"/>
    <w:rsid w:val="006C7E8D"/>
    <w:rsid w:val="006D0CBC"/>
    <w:rsid w:val="006D2E5D"/>
    <w:rsid w:val="006E06A5"/>
    <w:rsid w:val="006F301C"/>
    <w:rsid w:val="006F4CAD"/>
    <w:rsid w:val="0070338F"/>
    <w:rsid w:val="007109BE"/>
    <w:rsid w:val="00712487"/>
    <w:rsid w:val="007317A6"/>
    <w:rsid w:val="00737A50"/>
    <w:rsid w:val="007775D5"/>
    <w:rsid w:val="007908BE"/>
    <w:rsid w:val="0079155C"/>
    <w:rsid w:val="00791B35"/>
    <w:rsid w:val="0079573A"/>
    <w:rsid w:val="007A2413"/>
    <w:rsid w:val="007B028C"/>
    <w:rsid w:val="007B0D29"/>
    <w:rsid w:val="007B5484"/>
    <w:rsid w:val="007C5192"/>
    <w:rsid w:val="007D059F"/>
    <w:rsid w:val="007E0A19"/>
    <w:rsid w:val="007E5EB4"/>
    <w:rsid w:val="007F234F"/>
    <w:rsid w:val="007F2D0D"/>
    <w:rsid w:val="008020D5"/>
    <w:rsid w:val="008131F2"/>
    <w:rsid w:val="00825A60"/>
    <w:rsid w:val="008415B8"/>
    <w:rsid w:val="008560EE"/>
    <w:rsid w:val="00860414"/>
    <w:rsid w:val="00860E9F"/>
    <w:rsid w:val="00865AEB"/>
    <w:rsid w:val="008660AB"/>
    <w:rsid w:val="00880686"/>
    <w:rsid w:val="00883148"/>
    <w:rsid w:val="0088670A"/>
    <w:rsid w:val="00896AFF"/>
    <w:rsid w:val="008A5F14"/>
    <w:rsid w:val="008B3FE1"/>
    <w:rsid w:val="008B61C4"/>
    <w:rsid w:val="008C0338"/>
    <w:rsid w:val="008C1AF2"/>
    <w:rsid w:val="008C1DC9"/>
    <w:rsid w:val="008D35F9"/>
    <w:rsid w:val="008D3979"/>
    <w:rsid w:val="008D794C"/>
    <w:rsid w:val="008E4DE7"/>
    <w:rsid w:val="008E6CAC"/>
    <w:rsid w:val="009178CA"/>
    <w:rsid w:val="0092254B"/>
    <w:rsid w:val="00926A5A"/>
    <w:rsid w:val="00932DFC"/>
    <w:rsid w:val="009344DB"/>
    <w:rsid w:val="00940A4F"/>
    <w:rsid w:val="00950585"/>
    <w:rsid w:val="00952BB2"/>
    <w:rsid w:val="009535D1"/>
    <w:rsid w:val="00957852"/>
    <w:rsid w:val="00962690"/>
    <w:rsid w:val="0096643E"/>
    <w:rsid w:val="0097645C"/>
    <w:rsid w:val="0097687F"/>
    <w:rsid w:val="00991744"/>
    <w:rsid w:val="00991BE7"/>
    <w:rsid w:val="009A4129"/>
    <w:rsid w:val="009A74B1"/>
    <w:rsid w:val="009A7ECD"/>
    <w:rsid w:val="009B6CF0"/>
    <w:rsid w:val="00A018C7"/>
    <w:rsid w:val="00A23701"/>
    <w:rsid w:val="00A30460"/>
    <w:rsid w:val="00A31642"/>
    <w:rsid w:val="00A43862"/>
    <w:rsid w:val="00A517FE"/>
    <w:rsid w:val="00A727C8"/>
    <w:rsid w:val="00A81723"/>
    <w:rsid w:val="00A8605C"/>
    <w:rsid w:val="00A86F62"/>
    <w:rsid w:val="00A97047"/>
    <w:rsid w:val="00AA08EF"/>
    <w:rsid w:val="00AA223C"/>
    <w:rsid w:val="00AA74A1"/>
    <w:rsid w:val="00AB1FDB"/>
    <w:rsid w:val="00AB6C37"/>
    <w:rsid w:val="00AB7224"/>
    <w:rsid w:val="00AD0528"/>
    <w:rsid w:val="00AD43E2"/>
    <w:rsid w:val="00AE438C"/>
    <w:rsid w:val="00AE487E"/>
    <w:rsid w:val="00AF34E3"/>
    <w:rsid w:val="00AF4C90"/>
    <w:rsid w:val="00B06C9D"/>
    <w:rsid w:val="00B1637B"/>
    <w:rsid w:val="00B16DDA"/>
    <w:rsid w:val="00B17455"/>
    <w:rsid w:val="00B22D53"/>
    <w:rsid w:val="00B32A9A"/>
    <w:rsid w:val="00B401DA"/>
    <w:rsid w:val="00B419D7"/>
    <w:rsid w:val="00B531DB"/>
    <w:rsid w:val="00B53A2C"/>
    <w:rsid w:val="00B564BD"/>
    <w:rsid w:val="00B60AEB"/>
    <w:rsid w:val="00B65D71"/>
    <w:rsid w:val="00B73E47"/>
    <w:rsid w:val="00B91330"/>
    <w:rsid w:val="00B95BCF"/>
    <w:rsid w:val="00B96F3B"/>
    <w:rsid w:val="00BA2B89"/>
    <w:rsid w:val="00BA39E7"/>
    <w:rsid w:val="00BA85FF"/>
    <w:rsid w:val="00BC4ACD"/>
    <w:rsid w:val="00BC4BB1"/>
    <w:rsid w:val="00BC5EA4"/>
    <w:rsid w:val="00BD0920"/>
    <w:rsid w:val="00BD5BCF"/>
    <w:rsid w:val="00BE4924"/>
    <w:rsid w:val="00BE6AD7"/>
    <w:rsid w:val="00BE6BDA"/>
    <w:rsid w:val="00BF1865"/>
    <w:rsid w:val="00BF558E"/>
    <w:rsid w:val="00C07205"/>
    <w:rsid w:val="00C12D3B"/>
    <w:rsid w:val="00C15494"/>
    <w:rsid w:val="00C17F61"/>
    <w:rsid w:val="00C2577F"/>
    <w:rsid w:val="00C27E0C"/>
    <w:rsid w:val="00C3267A"/>
    <w:rsid w:val="00C46E3B"/>
    <w:rsid w:val="00C51CBD"/>
    <w:rsid w:val="00C55389"/>
    <w:rsid w:val="00C67B87"/>
    <w:rsid w:val="00C708B4"/>
    <w:rsid w:val="00C84802"/>
    <w:rsid w:val="00C85CB1"/>
    <w:rsid w:val="00C872F1"/>
    <w:rsid w:val="00C87BB1"/>
    <w:rsid w:val="00CA7F91"/>
    <w:rsid w:val="00CB7800"/>
    <w:rsid w:val="00CC55A6"/>
    <w:rsid w:val="00CE00D6"/>
    <w:rsid w:val="00CE4EC7"/>
    <w:rsid w:val="00CF581C"/>
    <w:rsid w:val="00D02F7C"/>
    <w:rsid w:val="00D05FCE"/>
    <w:rsid w:val="00D15523"/>
    <w:rsid w:val="00D309CF"/>
    <w:rsid w:val="00D37399"/>
    <w:rsid w:val="00D72FFC"/>
    <w:rsid w:val="00D8359B"/>
    <w:rsid w:val="00D84F06"/>
    <w:rsid w:val="00D873DB"/>
    <w:rsid w:val="00DA1309"/>
    <w:rsid w:val="00DA43E3"/>
    <w:rsid w:val="00DB4551"/>
    <w:rsid w:val="00DB45CE"/>
    <w:rsid w:val="00DC11EC"/>
    <w:rsid w:val="00DC278B"/>
    <w:rsid w:val="00DD5A97"/>
    <w:rsid w:val="00DD7722"/>
    <w:rsid w:val="00DF2F84"/>
    <w:rsid w:val="00E12076"/>
    <w:rsid w:val="00E31BF8"/>
    <w:rsid w:val="00E330A7"/>
    <w:rsid w:val="00E47004"/>
    <w:rsid w:val="00E5305A"/>
    <w:rsid w:val="00E557DC"/>
    <w:rsid w:val="00E72AD0"/>
    <w:rsid w:val="00E74DF9"/>
    <w:rsid w:val="00E802EC"/>
    <w:rsid w:val="00E85ED4"/>
    <w:rsid w:val="00E92A24"/>
    <w:rsid w:val="00EB59B1"/>
    <w:rsid w:val="00EC059E"/>
    <w:rsid w:val="00EC1D02"/>
    <w:rsid w:val="00EC3E4A"/>
    <w:rsid w:val="00ED28E3"/>
    <w:rsid w:val="00ED690D"/>
    <w:rsid w:val="00EE2EBA"/>
    <w:rsid w:val="00EF7129"/>
    <w:rsid w:val="00F12718"/>
    <w:rsid w:val="00F12FE4"/>
    <w:rsid w:val="00F1650F"/>
    <w:rsid w:val="00F27D04"/>
    <w:rsid w:val="00F354A2"/>
    <w:rsid w:val="00F54053"/>
    <w:rsid w:val="00F56550"/>
    <w:rsid w:val="00F60424"/>
    <w:rsid w:val="00F604EC"/>
    <w:rsid w:val="00F67A90"/>
    <w:rsid w:val="00F81246"/>
    <w:rsid w:val="00F867F4"/>
    <w:rsid w:val="00F90CD0"/>
    <w:rsid w:val="00F9587F"/>
    <w:rsid w:val="00FA11B6"/>
    <w:rsid w:val="00FA6BA1"/>
    <w:rsid w:val="00FC0A29"/>
    <w:rsid w:val="00FD02B6"/>
    <w:rsid w:val="00FD12B8"/>
    <w:rsid w:val="00FE3323"/>
    <w:rsid w:val="00FE6399"/>
    <w:rsid w:val="01801679"/>
    <w:rsid w:val="04ADF84C"/>
    <w:rsid w:val="07D9C8DF"/>
    <w:rsid w:val="087B0248"/>
    <w:rsid w:val="0AC26D89"/>
    <w:rsid w:val="0B0017C7"/>
    <w:rsid w:val="0CD7E7A5"/>
    <w:rsid w:val="0E5FC7E3"/>
    <w:rsid w:val="0E90236C"/>
    <w:rsid w:val="12505D89"/>
    <w:rsid w:val="139B5404"/>
    <w:rsid w:val="140AF361"/>
    <w:rsid w:val="14E826B1"/>
    <w:rsid w:val="1521EB05"/>
    <w:rsid w:val="15695FC5"/>
    <w:rsid w:val="17CEBAAC"/>
    <w:rsid w:val="185BDB2F"/>
    <w:rsid w:val="1C766C0B"/>
    <w:rsid w:val="1D4B7728"/>
    <w:rsid w:val="1E12D260"/>
    <w:rsid w:val="2219FF3F"/>
    <w:rsid w:val="227CED71"/>
    <w:rsid w:val="25C8FE6D"/>
    <w:rsid w:val="26318218"/>
    <w:rsid w:val="295CB554"/>
    <w:rsid w:val="2A6C5280"/>
    <w:rsid w:val="2AC68B49"/>
    <w:rsid w:val="2E994824"/>
    <w:rsid w:val="2EA0D15C"/>
    <w:rsid w:val="2F784F3B"/>
    <w:rsid w:val="303879BD"/>
    <w:rsid w:val="3079207D"/>
    <w:rsid w:val="31138F5C"/>
    <w:rsid w:val="36AB21E2"/>
    <w:rsid w:val="3BFD7D46"/>
    <w:rsid w:val="3CBA5C49"/>
    <w:rsid w:val="3D47CA82"/>
    <w:rsid w:val="3D74A0F5"/>
    <w:rsid w:val="3FF72F5F"/>
    <w:rsid w:val="418CCDE4"/>
    <w:rsid w:val="44213A99"/>
    <w:rsid w:val="4444A583"/>
    <w:rsid w:val="44863BBF"/>
    <w:rsid w:val="46CED2D5"/>
    <w:rsid w:val="48F14E7F"/>
    <w:rsid w:val="49239CD7"/>
    <w:rsid w:val="49A247BF"/>
    <w:rsid w:val="4F87FF9E"/>
    <w:rsid w:val="5243A7E9"/>
    <w:rsid w:val="52CAB8C2"/>
    <w:rsid w:val="530FBDA1"/>
    <w:rsid w:val="532D6B96"/>
    <w:rsid w:val="5A5C773C"/>
    <w:rsid w:val="5B7EC6C3"/>
    <w:rsid w:val="5B86CD50"/>
    <w:rsid w:val="5BA1B684"/>
    <w:rsid w:val="5C00869E"/>
    <w:rsid w:val="5C25D27F"/>
    <w:rsid w:val="5CAD5996"/>
    <w:rsid w:val="5D5C2097"/>
    <w:rsid w:val="60652BE1"/>
    <w:rsid w:val="60B28465"/>
    <w:rsid w:val="60EA6B47"/>
    <w:rsid w:val="612A3DCE"/>
    <w:rsid w:val="6147BC64"/>
    <w:rsid w:val="61A8FCB3"/>
    <w:rsid w:val="62B1D9C5"/>
    <w:rsid w:val="6532E725"/>
    <w:rsid w:val="659AFF88"/>
    <w:rsid w:val="662C490E"/>
    <w:rsid w:val="6A98DEB6"/>
    <w:rsid w:val="6B77269F"/>
    <w:rsid w:val="6C84FC90"/>
    <w:rsid w:val="702BF65B"/>
    <w:rsid w:val="71C32492"/>
    <w:rsid w:val="71F5BE0D"/>
    <w:rsid w:val="767E10E3"/>
    <w:rsid w:val="77682326"/>
    <w:rsid w:val="7910F515"/>
    <w:rsid w:val="79642BDE"/>
    <w:rsid w:val="79FA7DDF"/>
    <w:rsid w:val="7E4C0D7E"/>
    <w:rsid w:val="7EBA8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36F42"/>
  <w15:chartTrackingRefBased/>
  <w15:docId w15:val="{3693695D-7044-4AFD-B731-8D39D59F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4E"/>
    <w:pPr>
      <w:spacing w:before="80" w:after="80" w:line="240" w:lineRule="auto"/>
    </w:pPr>
    <w:rPr>
      <w:rFonts w:ascii="Arial Narrow" w:hAnsi="Arial Narro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C4E"/>
    <w:pPr>
      <w:keepNext/>
      <w:keepLines/>
      <w:ind w:left="216"/>
      <w:outlineLvl w:val="0"/>
    </w:pPr>
    <w:rPr>
      <w:rFonts w:eastAsiaTheme="majorEastAsia" w:cstheme="majorBidi"/>
      <w:color w:val="FFFFFF" w:themeColor="background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C4E"/>
    <w:pPr>
      <w:keepNext/>
      <w:keepLines/>
      <w:ind w:left="216"/>
      <w:outlineLvl w:val="1"/>
    </w:pPr>
    <w:rPr>
      <w:rFonts w:eastAsiaTheme="majorEastAsia" w:cstheme="majorBidi"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C4E"/>
    <w:pPr>
      <w:keepNext/>
      <w:keepLines/>
      <w:ind w:left="216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43C4E"/>
    <w:pPr>
      <w:keepNext/>
      <w:keepLines/>
      <w:spacing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4E"/>
    <w:pPr>
      <w:keepNext/>
      <w:keepLines/>
      <w:spacing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4E"/>
    <w:rPr>
      <w:rFonts w:ascii="Arial Narrow" w:eastAsiaTheme="majorEastAsia" w:hAnsi="Arial Narrow" w:cstheme="majorBidi"/>
      <w:color w:val="FFFFFF" w:themeColor="background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C4E"/>
    <w:rPr>
      <w:rFonts w:ascii="Arial Narrow" w:eastAsiaTheme="majorEastAsia" w:hAnsi="Arial Narrow" w:cstheme="majorBidi"/>
      <w:color w:val="FFFFFF" w:themeColor="background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C4E"/>
    <w:rPr>
      <w:rFonts w:ascii="Arial Narrow" w:eastAsiaTheme="majorEastAsia" w:hAnsi="Arial Narrow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19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1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19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43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19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43C4E"/>
    <w:pPr>
      <w:spacing w:before="240" w:after="0" w:line="259" w:lineRule="auto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43C4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43C4E"/>
    <w:rPr>
      <w:rFonts w:ascii="Arial Narrow" w:hAnsi="Arial Narrow"/>
    </w:rPr>
  </w:style>
  <w:style w:type="paragraph" w:styleId="Footer">
    <w:name w:val="footer"/>
    <w:basedOn w:val="Normal"/>
    <w:link w:val="FooterChar"/>
    <w:uiPriority w:val="99"/>
    <w:unhideWhenUsed/>
    <w:rsid w:val="00243C4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43C4E"/>
    <w:rPr>
      <w:rFonts w:ascii="Arial Narrow" w:hAnsi="Arial Narrow"/>
    </w:rPr>
  </w:style>
  <w:style w:type="table" w:styleId="TableGrid">
    <w:name w:val="Table Grid"/>
    <w:basedOn w:val="TableNormal"/>
    <w:uiPriority w:val="39"/>
    <w:rsid w:val="00243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H1">
    <w:name w:val="Header H1"/>
    <w:basedOn w:val="Normal"/>
    <w:link w:val="HeaderH1Char"/>
    <w:qFormat/>
    <w:rsid w:val="00243C4E"/>
    <w:pPr>
      <w:spacing w:before="40" w:after="40"/>
      <w:ind w:right="144"/>
      <w:jc w:val="center"/>
    </w:pPr>
    <w:rPr>
      <w:rFonts w:cstheme="minorBidi"/>
      <w:sz w:val="32"/>
      <w:szCs w:val="22"/>
    </w:rPr>
  </w:style>
  <w:style w:type="character" w:customStyle="1" w:styleId="HeaderH1Char">
    <w:name w:val="Header H1 Char"/>
    <w:basedOn w:val="DefaultParagraphFont"/>
    <w:link w:val="HeaderH1"/>
    <w:rsid w:val="00243C4E"/>
    <w:rPr>
      <w:rFonts w:ascii="Arial Narrow" w:hAnsi="Arial Narrow" w:cstheme="minorBidi"/>
      <w:sz w:val="32"/>
      <w:szCs w:val="22"/>
    </w:rPr>
  </w:style>
  <w:style w:type="paragraph" w:customStyle="1" w:styleId="HeaderBody">
    <w:name w:val="Header Body"/>
    <w:basedOn w:val="Normal"/>
    <w:link w:val="HeaderBodyChar"/>
    <w:qFormat/>
    <w:rsid w:val="00243C4E"/>
    <w:pPr>
      <w:spacing w:before="40" w:after="40"/>
      <w:ind w:right="144"/>
    </w:pPr>
    <w:rPr>
      <w:rFonts w:cstheme="minorBidi"/>
      <w:sz w:val="20"/>
      <w:szCs w:val="22"/>
    </w:rPr>
  </w:style>
  <w:style w:type="character" w:customStyle="1" w:styleId="HeaderBodyChar">
    <w:name w:val="Header Body Char"/>
    <w:basedOn w:val="DefaultParagraphFont"/>
    <w:link w:val="HeaderBody"/>
    <w:rsid w:val="00243C4E"/>
    <w:rPr>
      <w:rFonts w:ascii="Arial Narrow" w:hAnsi="Arial Narrow" w:cstheme="minorBidi"/>
      <w:sz w:val="20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43C4E"/>
    <w:rPr>
      <w:rFonts w:ascii="Arial Narrow" w:hAnsi="Arial Narrow"/>
    </w:rPr>
  </w:style>
  <w:style w:type="paragraph" w:customStyle="1" w:styleId="NumberedList-Top">
    <w:name w:val="Numbered List - Top"/>
    <w:basedOn w:val="ListParagraph"/>
    <w:link w:val="NumberedList-TopChar"/>
    <w:qFormat/>
    <w:rsid w:val="00243C4E"/>
    <w:pPr>
      <w:numPr>
        <w:numId w:val="13"/>
      </w:numPr>
      <w:suppressAutoHyphens/>
      <w:ind w:right="144"/>
    </w:pPr>
  </w:style>
  <w:style w:type="character" w:customStyle="1" w:styleId="NumberedList-TopChar">
    <w:name w:val="Numbered List - Top Char"/>
    <w:basedOn w:val="ListParagraphChar"/>
    <w:link w:val="NumberedList-Top"/>
    <w:rsid w:val="00243C4E"/>
    <w:rPr>
      <w:rFonts w:ascii="Arial Narrow" w:hAnsi="Arial Narrow"/>
    </w:rPr>
  </w:style>
  <w:style w:type="paragraph" w:styleId="TOC1">
    <w:name w:val="toc 1"/>
    <w:basedOn w:val="Normal"/>
    <w:next w:val="Normal"/>
    <w:autoRedefine/>
    <w:uiPriority w:val="39"/>
    <w:unhideWhenUsed/>
    <w:rsid w:val="00243C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3C4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43C4E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D873DB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rsid w:val="00243C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3C4E"/>
    <w:rPr>
      <w:rFonts w:ascii="Arial Narrow" w:hAnsi="Arial Narro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43C4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3C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3C4E"/>
    <w:rPr>
      <w:rFonts w:ascii="Arial Narrow" w:hAnsi="Arial Narrow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43C4E"/>
    <w:pPr>
      <w:spacing w:after="100"/>
      <w:ind w:left="480"/>
    </w:pPr>
  </w:style>
  <w:style w:type="paragraph" w:customStyle="1" w:styleId="BulletsToolsMatlslists">
    <w:name w:val="Bullets Tools/Mat'ls lists"/>
    <w:basedOn w:val="ListParagraph"/>
    <w:qFormat/>
    <w:rsid w:val="00243C4E"/>
    <w:pPr>
      <w:keepNext/>
      <w:numPr>
        <w:numId w:val="30"/>
      </w:numPr>
    </w:pPr>
  </w:style>
  <w:style w:type="paragraph" w:styleId="NormalWeb">
    <w:name w:val="Normal (Web)"/>
    <w:basedOn w:val="Normal"/>
    <w:uiPriority w:val="99"/>
    <w:semiHidden/>
    <w:unhideWhenUsed/>
    <w:rsid w:val="00FA6BA1"/>
    <w:rPr>
      <w:rFonts w:ascii="Times New Roman" w:hAnsi="Times New Roman" w:cs="Times New Roman"/>
    </w:rPr>
  </w:style>
  <w:style w:type="paragraph" w:customStyle="1" w:styleId="BulletsStep">
    <w:name w:val="Bullets Step"/>
    <w:basedOn w:val="NumberedList-Top"/>
    <w:qFormat/>
    <w:rsid w:val="00243C4E"/>
    <w:pPr>
      <w:numPr>
        <w:numId w:val="31"/>
      </w:numPr>
      <w:ind w:left="8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g"/><Relationship Id="rId39" Type="http://schemas.openxmlformats.org/officeDocument/2006/relationships/theme" Target="theme/theme1.xml"/><Relationship Id="rId21" Type="http://schemas.openxmlformats.org/officeDocument/2006/relationships/image" Target="media/image11.jpeg"/><Relationship Id="rId34" Type="http://schemas.openxmlformats.org/officeDocument/2006/relationships/image" Target="media/image24.jp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g"/><Relationship Id="rId32" Type="http://schemas.openxmlformats.org/officeDocument/2006/relationships/image" Target="media/image22.jpe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jpg"/><Relationship Id="rId30" Type="http://schemas.openxmlformats.org/officeDocument/2006/relationships/image" Target="media/image20.jpeg"/><Relationship Id="rId35" Type="http://schemas.openxmlformats.org/officeDocument/2006/relationships/image" Target="media/image25.jp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vitatoe\OneDrive%20-%20GP%20Strategies\Desktop\Gibson\SWP%20Blank%204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0e5da9-aaed-46de-bafa-0ca06c8ee15f">
      <Terms xmlns="http://schemas.microsoft.com/office/infopath/2007/PartnerControls"/>
    </lcf76f155ced4ddcb4097134ff3c332f>
    <TaxCatchAll xmlns="c6416330-ec4b-483f-b42d-15b340eb06e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5F0BEC8F0B547AA88FC4C81E4170D" ma:contentTypeVersion="16" ma:contentTypeDescription="Create a new document." ma:contentTypeScope="" ma:versionID="1e2317e3f832b7309982a5aecfb05820">
  <xsd:schema xmlns:xsd="http://www.w3.org/2001/XMLSchema" xmlns:xs="http://www.w3.org/2001/XMLSchema" xmlns:p="http://schemas.microsoft.com/office/2006/metadata/properties" xmlns:ns2="ad0e5da9-aaed-46de-bafa-0ca06c8ee15f" xmlns:ns3="c6416330-ec4b-483f-b42d-15b340eb06ee" targetNamespace="http://schemas.microsoft.com/office/2006/metadata/properties" ma:root="true" ma:fieldsID="1eb0c9c56fa088b90a3f8c016b38523c" ns2:_="" ns3:_="">
    <xsd:import namespace="ad0e5da9-aaed-46de-bafa-0ca06c8ee15f"/>
    <xsd:import namespace="c6416330-ec4b-483f-b42d-15b340eb06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e5da9-aaed-46de-bafa-0ca06c8ee1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9225c0-26e8-48b9-9141-9676b83e14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16330-ec4b-483f-b42d-15b340eb06e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e92c555-546b-475a-8f71-83caf69108a3}" ma:internalName="TaxCatchAll" ma:showField="CatchAllData" ma:web="c6416330-ec4b-483f-b42d-15b340eb06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0CDF7C-18F4-46B3-936A-DAF4B1DB75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5C101C-0005-47BA-BE3B-982CB374C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CFBC54-50DD-44C9-97AC-04B80356F69E}">
  <ds:schemaRefs>
    <ds:schemaRef ds:uri="http://schemas.microsoft.com/office/2006/metadata/properties"/>
    <ds:schemaRef ds:uri="http://schemas.microsoft.com/office/infopath/2007/PartnerControls"/>
    <ds:schemaRef ds:uri="ad0e5da9-aaed-46de-bafa-0ca06c8ee15f"/>
    <ds:schemaRef ds:uri="c6416330-ec4b-483f-b42d-15b340eb06ee"/>
  </ds:schemaRefs>
</ds:datastoreItem>
</file>

<file path=customXml/itemProps4.xml><?xml version="1.0" encoding="utf-8"?>
<ds:datastoreItem xmlns:ds="http://schemas.openxmlformats.org/officeDocument/2006/customXml" ds:itemID="{E1B48114-7812-45CA-8353-9798433C1835}"/>
</file>

<file path=docProps/app.xml><?xml version="1.0" encoding="utf-8"?>
<Properties xmlns="http://schemas.openxmlformats.org/officeDocument/2006/extended-properties" xmlns:vt="http://schemas.openxmlformats.org/officeDocument/2006/docPropsVTypes">
  <Template>SWP Blank 4-1.dotx</Template>
  <TotalTime>3</TotalTime>
  <Pages>1</Pages>
  <Words>1282</Words>
  <Characters>7312</Characters>
  <Application>Microsoft Office Word</Application>
  <DocSecurity>4</DocSecurity>
  <Lines>60</Lines>
  <Paragraphs>17</Paragraphs>
  <ScaleCrop>false</ScaleCrop>
  <Company/>
  <LinksUpToDate>false</LinksUpToDate>
  <CharactersWithSpaces>8577</CharactersWithSpaces>
  <SharedDoc>false</SharedDoc>
  <HLinks>
    <vt:vector size="90" baseType="variant">
      <vt:variant>
        <vt:i4>2031675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_Toc195093625</vt:lpwstr>
      </vt:variant>
      <vt:variant>
        <vt:i4>2031675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_Toc195093624</vt:lpwstr>
      </vt:variant>
      <vt:variant>
        <vt:i4>2031675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_Toc195093623</vt:lpwstr>
      </vt:variant>
      <vt:variant>
        <vt:i4>2031675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_Toc195093622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_Toc195093621</vt:lpwstr>
      </vt:variant>
      <vt:variant>
        <vt:i4>2031675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_Toc195093620</vt:lpwstr>
      </vt:variant>
      <vt:variant>
        <vt:i4>1835067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_Toc195093619</vt:lpwstr>
      </vt:variant>
      <vt:variant>
        <vt:i4>1835067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_Toc195093618</vt:lpwstr>
      </vt:variant>
      <vt:variant>
        <vt:i4>1835067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_Toc195093617</vt:lpwstr>
      </vt:variant>
      <vt:variant>
        <vt:i4>1835067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_Toc195093616</vt:lpwstr>
      </vt:variant>
      <vt:variant>
        <vt:i4>1835067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_Toc195093615</vt:lpwstr>
      </vt:variant>
      <vt:variant>
        <vt:i4>1835067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_Toc195093614</vt:lpwstr>
      </vt:variant>
      <vt:variant>
        <vt:i4>1835067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_Toc195093613</vt:lpwstr>
      </vt:variant>
      <vt:variant>
        <vt:i4>1835067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_Toc195093612</vt:lpwstr>
      </vt:variant>
      <vt:variant>
        <vt:i4>1835067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_Toc195093611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Pierce, Jonathon</dc:creator>
  <cp:keywords/>
  <dc:description/>
  <cp:lastModifiedBy>Vitatoe, Kelly</cp:lastModifiedBy>
  <cp:revision>12</cp:revision>
  <dcterms:created xsi:type="dcterms:W3CDTF">2025-05-31T15:36:00Z</dcterms:created>
  <dcterms:modified xsi:type="dcterms:W3CDTF">2025-06-11T18:50:00Z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0x01010097E5F0BEC8F0B547AA88FC4C81E4170D</vt:lpwstr>
  </property>
  <property fmtid="{D5CDD505-2E9C-101B-9397-08002B2CF9AE}" pid="3" name="MediaServiceImageTags">
    <vt:lpwstr/>
  </property>
</Properties>
</file>